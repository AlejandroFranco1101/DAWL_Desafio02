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47"/>
        <w:gridCol w:w="1913"/>
        <w:gridCol w:w="6542"/>
        <w:gridCol w:w="1208"/>
      </w:tblGrid>
      <w:tr w:rsidR="009F6918" w:rsidRPr="00BB5F7A" w14:paraId="496C863C" w14:textId="04FE8730" w:rsidTr="001504AC">
        <w:trPr>
          <w:trHeight w:val="1350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F56F863" w14:textId="77777777" w:rsidR="009F6918" w:rsidRDefault="009F6918" w:rsidP="009F6918">
            <w:r>
              <w:t xml:space="preserve"> </w:t>
            </w:r>
          </w:p>
          <w:p w14:paraId="39E5B50B" w14:textId="7BC27D89" w:rsidR="009F6918" w:rsidRPr="00BB5F7A" w:rsidRDefault="009F6918" w:rsidP="009F6918">
            <w:r w:rsidRPr="00BB5F7A">
              <w:rPr>
                <w:noProof/>
                <w:lang w:val="es-SV" w:eastAsia="es-SV"/>
              </w:rPr>
              <w:drawing>
                <wp:inline distT="0" distB="0" distL="0" distR="0" wp14:anchorId="2F1B51D2" wp14:editId="1450137D">
                  <wp:extent cx="628650" cy="7620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8572EC" w14:textId="588CD5DB" w:rsidR="009F6918" w:rsidRPr="00BB5F7A" w:rsidRDefault="009F6918" w:rsidP="00BB5F7A">
            <w:pPr>
              <w:jc w:val="center"/>
            </w:pPr>
            <w:r w:rsidRPr="00BB5F7A">
              <w:rPr>
                <w:b/>
                <w:bCs/>
              </w:rPr>
              <w:t xml:space="preserve">CICLO </w:t>
            </w:r>
            <w:r w:rsidR="001E7AF2">
              <w:rPr>
                <w:b/>
                <w:bCs/>
              </w:rPr>
              <w:t>I</w:t>
            </w:r>
            <w:r>
              <w:rPr>
                <w:b/>
                <w:bCs/>
              </w:rPr>
              <w:t>I</w:t>
            </w:r>
          </w:p>
        </w:tc>
        <w:tc>
          <w:tcPr>
            <w:tcW w:w="84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68568" w14:textId="77777777" w:rsidR="009F6918" w:rsidRPr="00BB5F7A" w:rsidRDefault="009F6918" w:rsidP="00BB5F7A">
            <w:pPr>
              <w:widowControl w:val="0"/>
              <w:suppressAutoHyphens/>
              <w:jc w:val="center"/>
              <w:rPr>
                <w:rFonts w:eastAsia="AR PL UMing HK" w:cs="Lohit Hindi"/>
                <w:b/>
                <w:kern w:val="2"/>
                <w:sz w:val="32"/>
              </w:rPr>
            </w:pPr>
            <w:r w:rsidRPr="00BB5F7A">
              <w:rPr>
                <w:rFonts w:eastAsia="AR PL UMing HK" w:cs="Lohit Hindi"/>
                <w:b/>
                <w:kern w:val="2"/>
                <w:sz w:val="32"/>
              </w:rPr>
              <w:t>UNIVERSIDAD DON BOSCO</w:t>
            </w:r>
          </w:p>
          <w:p w14:paraId="638886B3" w14:textId="77777777" w:rsidR="009F6918" w:rsidRPr="00BB5F7A" w:rsidRDefault="009F6918" w:rsidP="00BB5F7A">
            <w:pPr>
              <w:widowControl w:val="0"/>
              <w:suppressAutoHyphens/>
              <w:jc w:val="center"/>
              <w:rPr>
                <w:rFonts w:eastAsia="AR PL UMing HK" w:cs="Lohit Hindi"/>
                <w:b/>
                <w:kern w:val="2"/>
                <w:sz w:val="32"/>
              </w:rPr>
            </w:pPr>
            <w:r w:rsidRPr="00BB5F7A">
              <w:rPr>
                <w:rFonts w:eastAsia="AR PL UMing HK" w:cs="Lohit Hindi"/>
                <w:b/>
                <w:kern w:val="2"/>
                <w:sz w:val="32"/>
              </w:rPr>
              <w:t>FACULTAD DE INGENIERIA</w:t>
            </w:r>
          </w:p>
          <w:p w14:paraId="07A46969" w14:textId="77777777" w:rsidR="009F6918" w:rsidRPr="00BB5F7A" w:rsidRDefault="009F6918" w:rsidP="00BB5F7A">
            <w:pPr>
              <w:widowControl w:val="0"/>
              <w:suppressAutoHyphens/>
              <w:jc w:val="center"/>
              <w:rPr>
                <w:rFonts w:eastAsia="AR PL UMing HK" w:cs="Lohit Hindi"/>
                <w:b/>
                <w:kern w:val="2"/>
                <w:sz w:val="32"/>
              </w:rPr>
            </w:pPr>
            <w:r w:rsidRPr="00BB5F7A">
              <w:rPr>
                <w:rFonts w:eastAsia="AR PL UMing HK" w:cs="Lohit Hindi"/>
                <w:b/>
                <w:kern w:val="2"/>
                <w:sz w:val="32"/>
              </w:rPr>
              <w:t>ESCUELA DE COMPUTACION</w:t>
            </w:r>
          </w:p>
        </w:tc>
        <w:tc>
          <w:tcPr>
            <w:tcW w:w="12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D07485F" w14:textId="77777777" w:rsidR="009F6918" w:rsidRDefault="009F6918" w:rsidP="00BB5F7A">
            <w:pPr>
              <w:widowControl w:val="0"/>
              <w:suppressAutoHyphens/>
              <w:jc w:val="center"/>
              <w:rPr>
                <w:rFonts w:eastAsia="AR PL UMing HK" w:cs="Lohit Hindi"/>
                <w:b/>
                <w:kern w:val="2"/>
                <w:sz w:val="32"/>
              </w:rPr>
            </w:pPr>
          </w:p>
          <w:p w14:paraId="3394E520" w14:textId="7683E579" w:rsidR="009F6918" w:rsidRPr="00BB5F7A" w:rsidRDefault="009F6918" w:rsidP="00BB5F7A">
            <w:pPr>
              <w:widowControl w:val="0"/>
              <w:suppressAutoHyphens/>
              <w:jc w:val="center"/>
              <w:rPr>
                <w:rFonts w:eastAsia="AR PL UMing HK" w:cs="Lohit Hindi"/>
                <w:b/>
                <w:kern w:val="2"/>
                <w:sz w:val="32"/>
              </w:rPr>
            </w:pPr>
            <w:r>
              <w:rPr>
                <w:rFonts w:eastAsia="AR PL UMing HK" w:cs="Lohit Hindi"/>
                <w:b/>
                <w:noProof/>
                <w:kern w:val="2"/>
                <w:sz w:val="32"/>
              </w:rPr>
              <w:drawing>
                <wp:inline distT="0" distB="0" distL="0" distR="0" wp14:anchorId="35795F24" wp14:editId="1C66716F">
                  <wp:extent cx="630000" cy="630000"/>
                  <wp:effectExtent l="0" t="0" r="0" b="0"/>
                  <wp:docPr id="2748397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839715" name="Imagen 27483971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000" cy="63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6918" w:rsidRPr="00BB5F7A" w14:paraId="133933C7" w14:textId="7226C84D" w:rsidTr="001504AC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3668243" w14:textId="58C9343C" w:rsidR="009F6918" w:rsidRPr="00BB5F7A" w:rsidRDefault="009F6918" w:rsidP="00BB5F7A">
            <w:pPr>
              <w:jc w:val="center"/>
              <w:rPr>
                <w:b/>
                <w:bCs/>
              </w:rPr>
            </w:pPr>
          </w:p>
        </w:tc>
        <w:tc>
          <w:tcPr>
            <w:tcW w:w="8455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A035B4" w14:textId="44EDF6BB" w:rsidR="009F6918" w:rsidRPr="00BB5F7A" w:rsidRDefault="009F6918" w:rsidP="00BB5F7A">
            <w:pPr>
              <w:jc w:val="center"/>
              <w:rPr>
                <w:b/>
                <w:szCs w:val="20"/>
              </w:rPr>
            </w:pPr>
            <w:r>
              <w:t>DESAFIO 0</w:t>
            </w:r>
            <w:r w:rsidR="00964A60">
              <w:t>2</w:t>
            </w:r>
            <w:r w:rsidR="00832282">
              <w:t>.</w:t>
            </w:r>
          </w:p>
        </w:tc>
        <w:tc>
          <w:tcPr>
            <w:tcW w:w="120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4DF1D58" w14:textId="77777777" w:rsidR="009F6918" w:rsidRDefault="009F6918" w:rsidP="00BB5F7A">
            <w:pPr>
              <w:jc w:val="center"/>
            </w:pPr>
          </w:p>
        </w:tc>
      </w:tr>
      <w:tr w:rsidR="009F6918" w:rsidRPr="00BB5F7A" w14:paraId="5C73BE36" w14:textId="0E759E0D" w:rsidTr="009F6918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48416AA" w14:textId="77777777" w:rsidR="009F6918" w:rsidRPr="00BB5F7A" w:rsidRDefault="009F6918" w:rsidP="00BB5F7A">
            <w:pPr>
              <w:widowControl w:val="0"/>
              <w:spacing w:after="0"/>
              <w:jc w:val="left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A66222B" w14:textId="7E6EE43B" w:rsidR="009F6918" w:rsidRPr="00BB5F7A" w:rsidRDefault="009F6918" w:rsidP="009F6918">
            <w:pPr>
              <w:widowControl w:val="0"/>
              <w:suppressAutoHyphens/>
              <w:jc w:val="left"/>
              <w:rPr>
                <w:rFonts w:eastAsia="AR PL UMing HK" w:cs="Lohit Hindi"/>
                <w:b/>
                <w:kern w:val="2"/>
                <w:sz w:val="20"/>
              </w:rPr>
            </w:pPr>
            <w:r>
              <w:rPr>
                <w:rFonts w:eastAsia="AR PL UMing HK" w:cs="Lohit Hindi"/>
                <w:b/>
                <w:kern w:val="2"/>
                <w:sz w:val="20"/>
              </w:rPr>
              <w:t>Tipo de Actividad:</w:t>
            </w:r>
          </w:p>
        </w:tc>
        <w:tc>
          <w:tcPr>
            <w:tcW w:w="654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B399E1E" w14:textId="466CA4E2" w:rsidR="009F6918" w:rsidRPr="00BB5F7A" w:rsidRDefault="009F6918" w:rsidP="00BB5F7A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Actividad de Desafío </w:t>
            </w:r>
          </w:p>
        </w:tc>
        <w:tc>
          <w:tcPr>
            <w:tcW w:w="120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3D0D79" w14:textId="77777777" w:rsidR="009F6918" w:rsidRDefault="009F6918" w:rsidP="00BB5F7A">
            <w:pPr>
              <w:rPr>
                <w:b/>
                <w:sz w:val="20"/>
                <w:szCs w:val="20"/>
              </w:rPr>
            </w:pPr>
          </w:p>
        </w:tc>
      </w:tr>
      <w:tr w:rsidR="009F6918" w:rsidRPr="00BB5F7A" w14:paraId="6C4B2E6A" w14:textId="2E3AB001" w:rsidTr="009F6918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F550B3C" w14:textId="77777777" w:rsidR="009F6918" w:rsidRPr="00BB5F7A" w:rsidRDefault="009F6918" w:rsidP="00BB5F7A">
            <w:pPr>
              <w:widowControl w:val="0"/>
              <w:spacing w:after="0"/>
              <w:jc w:val="left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5C9CF308" w14:textId="77777777" w:rsidR="009F6918" w:rsidRPr="00BB5F7A" w:rsidRDefault="009F6918" w:rsidP="009F6918">
            <w:pPr>
              <w:widowControl w:val="0"/>
              <w:suppressAutoHyphens/>
              <w:jc w:val="left"/>
              <w:rPr>
                <w:rFonts w:eastAsia="AR PL UMing HK" w:cs="Lohit Hindi"/>
                <w:b/>
                <w:kern w:val="2"/>
                <w:sz w:val="20"/>
              </w:rPr>
            </w:pPr>
            <w:r w:rsidRPr="00BB5F7A">
              <w:rPr>
                <w:rFonts w:eastAsia="AR PL UMing HK" w:cs="Lohit Hindi"/>
                <w:b/>
                <w:kern w:val="2"/>
                <w:sz w:val="20"/>
              </w:rPr>
              <w:t>Lugar de Ejecución:</w:t>
            </w:r>
          </w:p>
        </w:tc>
        <w:tc>
          <w:tcPr>
            <w:tcW w:w="654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0C246BE0" w14:textId="01688715" w:rsidR="009F6918" w:rsidRPr="00BB5F7A" w:rsidRDefault="009F6918" w:rsidP="00BB5F7A">
            <w:pPr>
              <w:rPr>
                <w:sz w:val="20"/>
                <w:szCs w:val="20"/>
              </w:rPr>
            </w:pPr>
            <w:r w:rsidRPr="00BB5F7A">
              <w:rPr>
                <w:b/>
                <w:sz w:val="20"/>
                <w:szCs w:val="20"/>
              </w:rPr>
              <w:fldChar w:fldCharType="begin"/>
            </w:r>
            <w:r w:rsidRPr="00BB5F7A">
              <w:rPr>
                <w:b/>
                <w:sz w:val="20"/>
                <w:szCs w:val="20"/>
              </w:rPr>
              <w:instrText xml:space="preserve"> FILLIN  "Ingresar lugar donde se realizará la guía de práctica" \d "[Lugar dónde se realizará la guía de práctica]"  \* MERGEFORMAT </w:instrText>
            </w:r>
            <w:r w:rsidRPr="00BB5F7A">
              <w:rPr>
                <w:b/>
                <w:sz w:val="20"/>
                <w:szCs w:val="20"/>
              </w:rPr>
              <w:fldChar w:fldCharType="separate"/>
            </w:r>
            <w:r w:rsidRPr="00BB5F7A">
              <w:rPr>
                <w:b/>
                <w:sz w:val="20"/>
                <w:szCs w:val="20"/>
              </w:rPr>
              <w:t>Centro de Cómputo</w:t>
            </w:r>
            <w:r w:rsidRPr="00BB5F7A">
              <w:rPr>
                <w:b/>
                <w:sz w:val="20"/>
                <w:szCs w:val="20"/>
              </w:rPr>
              <w:fldChar w:fldCharType="end"/>
            </w:r>
            <w:r>
              <w:rPr>
                <w:b/>
                <w:sz w:val="20"/>
                <w:szCs w:val="20"/>
              </w:rPr>
              <w:t xml:space="preserve"> y de forma virtual</w:t>
            </w:r>
          </w:p>
        </w:tc>
        <w:tc>
          <w:tcPr>
            <w:tcW w:w="120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C7ED010" w14:textId="77777777" w:rsidR="009F6918" w:rsidRPr="00BB5F7A" w:rsidRDefault="009F6918" w:rsidP="00BB5F7A">
            <w:pPr>
              <w:rPr>
                <w:b/>
                <w:sz w:val="20"/>
                <w:szCs w:val="20"/>
              </w:rPr>
            </w:pPr>
          </w:p>
        </w:tc>
      </w:tr>
      <w:tr w:rsidR="009F6918" w:rsidRPr="00BB5F7A" w14:paraId="32365298" w14:textId="4800A40B" w:rsidTr="009F6918"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4081A3" w14:textId="77777777" w:rsidR="009F6918" w:rsidRPr="00BB5F7A" w:rsidRDefault="009F6918" w:rsidP="00BB5F7A">
            <w:pPr>
              <w:widowControl w:val="0"/>
              <w:spacing w:after="0"/>
              <w:jc w:val="left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14:paraId="14B9F7B3" w14:textId="77777777" w:rsidR="009F6918" w:rsidRPr="00BB5F7A" w:rsidRDefault="009F6918" w:rsidP="00BB5F7A">
            <w:pPr>
              <w:widowControl w:val="0"/>
              <w:suppressAutoHyphens/>
              <w:rPr>
                <w:rFonts w:eastAsia="AR PL UMing HK" w:cs="Lohit Hindi"/>
                <w:b/>
                <w:kern w:val="2"/>
                <w:sz w:val="20"/>
              </w:rPr>
            </w:pPr>
            <w:r w:rsidRPr="00BB5F7A">
              <w:rPr>
                <w:rFonts w:eastAsia="AR PL UMing HK" w:cs="Lohit Hindi"/>
                <w:b/>
                <w:kern w:val="2"/>
                <w:sz w:val="20"/>
              </w:rPr>
              <w:t>Tiempo Estimado:</w:t>
            </w:r>
          </w:p>
        </w:tc>
        <w:tc>
          <w:tcPr>
            <w:tcW w:w="6542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D604B52" w14:textId="36AAD3D7" w:rsidR="009F6918" w:rsidRPr="00BB5F7A" w:rsidRDefault="009A2626" w:rsidP="00BB5F7A">
            <w:p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</w:t>
            </w:r>
            <w:r w:rsidR="009F6918">
              <w:rPr>
                <w:b/>
                <w:sz w:val="20"/>
                <w:szCs w:val="20"/>
              </w:rPr>
              <w:t>os semanas.</w:t>
            </w:r>
          </w:p>
        </w:tc>
        <w:tc>
          <w:tcPr>
            <w:tcW w:w="1208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A2169B" w14:textId="77777777" w:rsidR="009F6918" w:rsidRPr="00BB5F7A" w:rsidRDefault="009F6918" w:rsidP="00BB5F7A">
            <w:pPr>
              <w:rPr>
                <w:b/>
                <w:sz w:val="20"/>
                <w:szCs w:val="20"/>
              </w:rPr>
            </w:pPr>
          </w:p>
        </w:tc>
      </w:tr>
      <w:tr w:rsidR="001504AC" w:rsidRPr="00BB5F7A" w14:paraId="32959253" w14:textId="744A25A0" w:rsidTr="00A14AD3"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B67D5" w14:textId="77777777" w:rsidR="001504AC" w:rsidRPr="00BB5F7A" w:rsidRDefault="001504AC" w:rsidP="001504AC">
            <w:pPr>
              <w:widowControl w:val="0"/>
              <w:spacing w:after="0"/>
              <w:jc w:val="left"/>
              <w:rPr>
                <w:b/>
                <w:bCs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759B55AE" w14:textId="77777777" w:rsidR="001504AC" w:rsidRPr="00BB5F7A" w:rsidRDefault="001504AC" w:rsidP="001504AC">
            <w:pPr>
              <w:widowControl w:val="0"/>
              <w:suppressAutoHyphens/>
              <w:rPr>
                <w:rFonts w:eastAsia="AR PL UMing HK" w:cs="Lohit Hindi"/>
                <w:b/>
                <w:kern w:val="2"/>
                <w:sz w:val="20"/>
              </w:rPr>
            </w:pPr>
            <w:r w:rsidRPr="00BB5F7A">
              <w:rPr>
                <w:rFonts w:eastAsia="AR PL UMing HK" w:cs="Lohit Hindi"/>
                <w:b/>
                <w:kern w:val="2"/>
                <w:sz w:val="20"/>
              </w:rPr>
              <w:t>MATERIA:</w:t>
            </w:r>
          </w:p>
        </w:tc>
        <w:tc>
          <w:tcPr>
            <w:tcW w:w="65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332E55A" w14:textId="390AD1CB" w:rsidR="001504AC" w:rsidRPr="001504AC" w:rsidRDefault="001504AC" w:rsidP="001504AC">
            <w:pPr>
              <w:jc w:val="left"/>
              <w:rPr>
                <w:b/>
                <w:bCs/>
                <w:sz w:val="20"/>
                <w:szCs w:val="20"/>
              </w:rPr>
            </w:pPr>
            <w:r w:rsidRPr="001504AC">
              <w:rPr>
                <w:b/>
                <w:bCs/>
                <w:sz w:val="20"/>
                <w:szCs w:val="20"/>
              </w:rPr>
              <w:t>Desarrollo de Aplicaciones Web con Software Interpretado en el Cliente DAW404</w:t>
            </w:r>
          </w:p>
        </w:tc>
        <w:tc>
          <w:tcPr>
            <w:tcW w:w="120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26BDA" w14:textId="77777777" w:rsidR="001504AC" w:rsidRPr="00BB5F7A" w:rsidRDefault="001504AC" w:rsidP="001504AC">
            <w:pPr>
              <w:jc w:val="left"/>
              <w:rPr>
                <w:rFonts w:eastAsia="AR PL UMing HK" w:cs="Lohit Hindi"/>
                <w:kern w:val="2"/>
                <w:lang w:eastAsia="zh-CN" w:bidi="hi-IN"/>
              </w:rPr>
            </w:pPr>
          </w:p>
        </w:tc>
      </w:tr>
    </w:tbl>
    <w:p w14:paraId="26A9332F" w14:textId="77777777" w:rsidR="00BB5F7A" w:rsidRPr="00BB5F7A" w:rsidRDefault="00BB5F7A" w:rsidP="00BB5F7A"/>
    <w:p w14:paraId="55E3FFFB" w14:textId="5A4A1755" w:rsidR="00A513F7" w:rsidRDefault="008A73CC" w:rsidP="00A6714A">
      <w:pPr>
        <w:pStyle w:val="IntenseQuote"/>
      </w:pPr>
      <w:r>
        <w:t>s</w:t>
      </w:r>
      <w:r w:rsidR="00411850">
        <w:t>I. OBJETIVOS</w:t>
      </w:r>
    </w:p>
    <w:p w14:paraId="26E01B39" w14:textId="77777777" w:rsidR="00585CB6" w:rsidRPr="00BF6AFA" w:rsidRDefault="00585CB6" w:rsidP="00BF6AFA"/>
    <w:p w14:paraId="7E8127C7" w14:textId="23A851C0" w:rsidR="000175FA" w:rsidRDefault="00BC1C03" w:rsidP="00BF6AFA">
      <w:r w:rsidRPr="00BF6AFA">
        <w:t xml:space="preserve">Con la realización de </w:t>
      </w:r>
      <w:r w:rsidR="00BC1705">
        <w:t xml:space="preserve">este desafío, </w:t>
      </w:r>
      <w:r w:rsidR="00E23449">
        <w:t xml:space="preserve">usted </w:t>
      </w:r>
      <w:r w:rsidR="00BC1705">
        <w:t xml:space="preserve">debe demostrar que </w:t>
      </w:r>
      <w:r w:rsidRPr="00BF6AFA">
        <w:t>está en</w:t>
      </w:r>
      <w:r w:rsidR="00BC1705">
        <w:t xml:space="preserve"> la</w:t>
      </w:r>
      <w:r w:rsidRPr="00BF6AFA">
        <w:t xml:space="preserve"> capacidad de</w:t>
      </w:r>
      <w:r w:rsidR="00BC1705">
        <w:t xml:space="preserve"> crear soluciones </w:t>
      </w:r>
      <w:r w:rsidR="00E23449">
        <w:t xml:space="preserve">de acuerdo a </w:t>
      </w:r>
      <w:r w:rsidR="00BC1705">
        <w:t>los siguientes temas</w:t>
      </w:r>
      <w:r w:rsidRPr="00BF6AFA">
        <w:t>:</w:t>
      </w:r>
    </w:p>
    <w:p w14:paraId="0D761AFD" w14:textId="77777777" w:rsidR="00E85315" w:rsidRPr="00B46436" w:rsidRDefault="00E85315" w:rsidP="002D6445">
      <w:pPr>
        <w:pStyle w:val="ListParagraph"/>
        <w:numPr>
          <w:ilvl w:val="0"/>
          <w:numId w:val="40"/>
        </w:numPr>
        <w:spacing w:after="0"/>
        <w:contextualSpacing/>
        <w:rPr>
          <w:rFonts w:ascii="Calibri" w:hAnsi="Calibri" w:cs="Calibri"/>
          <w:sz w:val="22"/>
          <w:szCs w:val="22"/>
        </w:rPr>
      </w:pPr>
      <w:r w:rsidRPr="00B46436">
        <w:rPr>
          <w:rFonts w:ascii="Calibri" w:hAnsi="Calibri" w:cs="Calibri"/>
          <w:sz w:val="22"/>
          <w:szCs w:val="22"/>
        </w:rPr>
        <w:t>Dar a conocer las características de la Programación Orientada a Objetos con JavaScript.</w:t>
      </w:r>
    </w:p>
    <w:p w14:paraId="06F61AB4" w14:textId="77777777" w:rsidR="00E85315" w:rsidRPr="00B46436" w:rsidRDefault="00E85315" w:rsidP="002D6445">
      <w:pPr>
        <w:pStyle w:val="ListParagraph"/>
        <w:numPr>
          <w:ilvl w:val="0"/>
          <w:numId w:val="40"/>
        </w:numPr>
        <w:spacing w:after="0"/>
        <w:contextualSpacing/>
        <w:rPr>
          <w:rFonts w:ascii="Calibri" w:hAnsi="Calibri" w:cs="Calibri"/>
          <w:sz w:val="22"/>
          <w:szCs w:val="22"/>
        </w:rPr>
      </w:pPr>
      <w:r w:rsidRPr="00B46436">
        <w:rPr>
          <w:rFonts w:ascii="Calibri" w:hAnsi="Calibri" w:cs="Calibri"/>
          <w:sz w:val="22"/>
          <w:szCs w:val="22"/>
        </w:rPr>
        <w:t>Utilizar los diversos tipos de objetos incorporados con que cuenta el lenguaje JavaScript.</w:t>
      </w:r>
    </w:p>
    <w:p w14:paraId="2A6B271C" w14:textId="77777777" w:rsidR="00E85315" w:rsidRPr="00B46436" w:rsidRDefault="00E85315" w:rsidP="002D6445">
      <w:pPr>
        <w:pStyle w:val="ListParagraph"/>
        <w:numPr>
          <w:ilvl w:val="0"/>
          <w:numId w:val="40"/>
        </w:numPr>
        <w:spacing w:after="0"/>
        <w:contextualSpacing/>
        <w:rPr>
          <w:rFonts w:ascii="Calibri" w:hAnsi="Calibri" w:cs="Calibri"/>
          <w:sz w:val="22"/>
          <w:szCs w:val="22"/>
        </w:rPr>
      </w:pPr>
      <w:r w:rsidRPr="00B46436">
        <w:rPr>
          <w:rFonts w:ascii="Calibri" w:hAnsi="Calibri" w:cs="Calibri"/>
          <w:sz w:val="22"/>
          <w:szCs w:val="22"/>
        </w:rPr>
        <w:t>Adaptarse con los objetos del navegador más utilizados en los scripts.</w:t>
      </w:r>
    </w:p>
    <w:p w14:paraId="14AD4AF2" w14:textId="77777777" w:rsidR="00E85315" w:rsidRDefault="00E85315" w:rsidP="002D6445">
      <w:pPr>
        <w:numPr>
          <w:ilvl w:val="0"/>
          <w:numId w:val="40"/>
        </w:numPr>
        <w:spacing w:after="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Implementar la utilización de Hojas de Estilo en Cascada.</w:t>
      </w:r>
    </w:p>
    <w:p w14:paraId="5720DE2F" w14:textId="77777777" w:rsidR="00E85315" w:rsidRDefault="00E85315" w:rsidP="002D6445">
      <w:pPr>
        <w:numPr>
          <w:ilvl w:val="0"/>
          <w:numId w:val="40"/>
        </w:numPr>
        <w:spacing w:after="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Identificar las propiedades y métodos principales para el manejo de Hojas de Estilo desde un script.</w:t>
      </w:r>
    </w:p>
    <w:p w14:paraId="271B78DC" w14:textId="77777777" w:rsidR="002D6445" w:rsidRDefault="00E85315" w:rsidP="002D6445">
      <w:pPr>
        <w:numPr>
          <w:ilvl w:val="0"/>
          <w:numId w:val="40"/>
        </w:numPr>
        <w:spacing w:after="0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Hacer uso de las propiedades y métodos de estilo del DOM para modificar dinámicamente un documento web.</w:t>
      </w:r>
    </w:p>
    <w:p w14:paraId="653CE059" w14:textId="20D1AE61" w:rsidR="00E85315" w:rsidRPr="002D6445" w:rsidRDefault="00E85315" w:rsidP="002D6445">
      <w:pPr>
        <w:numPr>
          <w:ilvl w:val="0"/>
          <w:numId w:val="40"/>
        </w:numPr>
        <w:spacing w:after="0"/>
        <w:rPr>
          <w:rFonts w:ascii="Calibri" w:eastAsia="Calibri" w:hAnsi="Calibri" w:cs="Calibri"/>
          <w:sz w:val="22"/>
          <w:szCs w:val="22"/>
        </w:rPr>
      </w:pPr>
      <w:r w:rsidRPr="002D6445">
        <w:rPr>
          <w:rFonts w:ascii="Calibri" w:eastAsia="Calibri" w:hAnsi="Calibri" w:cs="Calibri"/>
          <w:sz w:val="22"/>
          <w:szCs w:val="22"/>
        </w:rPr>
        <w:t>Realizar aplicaciones con HTML Dinámico (DHTML) modificando propiedades de estilo de forma dinámica utilizando JavaScript.</w:t>
      </w:r>
    </w:p>
    <w:p w14:paraId="1D3C2FCD" w14:textId="77777777" w:rsidR="00E85315" w:rsidRPr="007D44D3" w:rsidRDefault="00E85315" w:rsidP="002D6445">
      <w:pPr>
        <w:numPr>
          <w:ilvl w:val="0"/>
          <w:numId w:val="40"/>
        </w:numPr>
        <w:spacing w:after="0"/>
        <w:rPr>
          <w:rFonts w:asciiTheme="minorHAnsi" w:hAnsiTheme="minorHAnsi" w:cstheme="minorHAnsi"/>
        </w:rPr>
      </w:pPr>
      <w:r w:rsidRPr="007D44D3">
        <w:rPr>
          <w:rFonts w:asciiTheme="minorHAnsi" w:hAnsiTheme="minorHAnsi" w:cstheme="minorHAnsi"/>
        </w:rPr>
        <w:t>Comprend</w:t>
      </w:r>
      <w:r>
        <w:rPr>
          <w:rFonts w:asciiTheme="minorHAnsi" w:hAnsiTheme="minorHAnsi" w:cstheme="minorHAnsi"/>
        </w:rPr>
        <w:t>er</w:t>
      </w:r>
      <w:r w:rsidRPr="007D44D3">
        <w:rPr>
          <w:rFonts w:asciiTheme="minorHAnsi" w:hAnsiTheme="minorHAnsi" w:cstheme="minorHAnsi"/>
        </w:rPr>
        <w:t xml:space="preserve"> la utilidad de las expresiones regulares para resolver problemas dentro de los scripts.</w:t>
      </w:r>
    </w:p>
    <w:p w14:paraId="29027DD4" w14:textId="77777777" w:rsidR="00E85315" w:rsidRPr="007D44D3" w:rsidRDefault="00E85315" w:rsidP="002D6445">
      <w:pPr>
        <w:numPr>
          <w:ilvl w:val="0"/>
          <w:numId w:val="40"/>
        </w:numPr>
        <w:spacing w:after="0"/>
        <w:rPr>
          <w:rFonts w:asciiTheme="minorHAnsi" w:hAnsiTheme="minorHAnsi" w:cstheme="minorHAnsi"/>
        </w:rPr>
      </w:pPr>
      <w:r w:rsidRPr="007D44D3">
        <w:rPr>
          <w:rFonts w:asciiTheme="minorHAnsi" w:hAnsiTheme="minorHAnsi" w:cstheme="minorHAnsi"/>
        </w:rPr>
        <w:t>Aplicar expresiones regulares para validar información ingresada en campos de formularios.</w:t>
      </w:r>
    </w:p>
    <w:p w14:paraId="5FA1E3E3" w14:textId="77777777" w:rsidR="00E85315" w:rsidRPr="007D44D3" w:rsidRDefault="00E85315" w:rsidP="002D6445">
      <w:pPr>
        <w:numPr>
          <w:ilvl w:val="0"/>
          <w:numId w:val="40"/>
        </w:numPr>
        <w:spacing w:after="0"/>
        <w:rPr>
          <w:rFonts w:asciiTheme="minorHAnsi" w:hAnsiTheme="minorHAnsi" w:cstheme="minorHAnsi"/>
        </w:rPr>
      </w:pPr>
      <w:r w:rsidRPr="007D44D3">
        <w:rPr>
          <w:rFonts w:asciiTheme="minorHAnsi" w:hAnsiTheme="minorHAnsi" w:cstheme="minorHAnsi"/>
        </w:rPr>
        <w:t>Utilizar expresiones regulares para reemplazar texto.</w:t>
      </w:r>
    </w:p>
    <w:p w14:paraId="60B06C4E" w14:textId="77777777" w:rsidR="00E85315" w:rsidRDefault="00E85315" w:rsidP="002D6445">
      <w:pPr>
        <w:numPr>
          <w:ilvl w:val="0"/>
          <w:numId w:val="40"/>
        </w:numPr>
        <w:spacing w:after="0"/>
        <w:rPr>
          <w:rFonts w:asciiTheme="minorHAnsi" w:hAnsiTheme="minorHAnsi" w:cstheme="minorHAnsi"/>
        </w:rPr>
      </w:pPr>
      <w:r w:rsidRPr="007D44D3">
        <w:rPr>
          <w:rFonts w:asciiTheme="minorHAnsi" w:hAnsiTheme="minorHAnsi" w:cstheme="minorHAnsi"/>
        </w:rPr>
        <w:t xml:space="preserve">Utilizar los métodos relacionados con expresiones regulares del objeto </w:t>
      </w:r>
      <w:r w:rsidRPr="00C632B0">
        <w:rPr>
          <w:rFonts w:ascii="Consolas" w:hAnsi="Consolas" w:cstheme="minorHAnsi"/>
          <w:i/>
          <w:iCs/>
        </w:rPr>
        <w:t>RegExp.</w:t>
      </w:r>
    </w:p>
    <w:p w14:paraId="155D4741" w14:textId="77777777" w:rsidR="002D6445" w:rsidRPr="00850039" w:rsidRDefault="002D6445" w:rsidP="002D6445">
      <w:pPr>
        <w:widowControl w:val="0"/>
        <w:numPr>
          <w:ilvl w:val="0"/>
          <w:numId w:val="40"/>
        </w:numPr>
        <w:spacing w:after="0"/>
        <w:rPr>
          <w:rFonts w:ascii="Calibri" w:hAnsi="Calibri" w:cs="Calibri"/>
          <w:sz w:val="22"/>
          <w:szCs w:val="22"/>
        </w:rPr>
      </w:pPr>
      <w:r w:rsidRPr="00850039">
        <w:rPr>
          <w:rFonts w:ascii="Calibri" w:hAnsi="Calibri" w:cs="Calibri"/>
          <w:sz w:val="22"/>
          <w:szCs w:val="22"/>
        </w:rPr>
        <w:t>Cono</w:t>
      </w:r>
      <w:r>
        <w:rPr>
          <w:rFonts w:ascii="Calibri" w:hAnsi="Calibri" w:cs="Calibri"/>
          <w:sz w:val="22"/>
          <w:szCs w:val="22"/>
        </w:rPr>
        <w:t>cer</w:t>
      </w:r>
      <w:r w:rsidRPr="00850039">
        <w:rPr>
          <w:rFonts w:ascii="Calibri" w:hAnsi="Calibri" w:cs="Calibri"/>
          <w:sz w:val="22"/>
          <w:szCs w:val="22"/>
        </w:rPr>
        <w:t xml:space="preserve"> el modelo básico de control de eventos en JavaScript</w:t>
      </w:r>
    </w:p>
    <w:p w14:paraId="36834D2C" w14:textId="77777777" w:rsidR="002D6445" w:rsidRPr="00850039" w:rsidRDefault="002D6445" w:rsidP="002D6445">
      <w:pPr>
        <w:widowControl w:val="0"/>
        <w:numPr>
          <w:ilvl w:val="0"/>
          <w:numId w:val="40"/>
        </w:numPr>
        <w:spacing w:after="0"/>
        <w:rPr>
          <w:rFonts w:ascii="Calibri" w:hAnsi="Calibri" w:cs="Calibri"/>
          <w:sz w:val="22"/>
          <w:szCs w:val="22"/>
        </w:rPr>
      </w:pPr>
      <w:r w:rsidRPr="00850039">
        <w:rPr>
          <w:rFonts w:ascii="Calibri" w:hAnsi="Calibri" w:cs="Calibri"/>
          <w:sz w:val="22"/>
          <w:szCs w:val="22"/>
        </w:rPr>
        <w:t>Reali</w:t>
      </w:r>
      <w:r>
        <w:rPr>
          <w:rFonts w:ascii="Calibri" w:hAnsi="Calibri" w:cs="Calibri"/>
          <w:sz w:val="22"/>
          <w:szCs w:val="22"/>
        </w:rPr>
        <w:t>zar</w:t>
      </w:r>
      <w:r w:rsidRPr="00850039">
        <w:rPr>
          <w:rFonts w:ascii="Calibri" w:hAnsi="Calibri" w:cs="Calibri"/>
          <w:sz w:val="22"/>
          <w:szCs w:val="22"/>
        </w:rPr>
        <w:t xml:space="preserve"> vinculación de eventos al documento web a través de atributos HTML </w:t>
      </w:r>
    </w:p>
    <w:p w14:paraId="6634728A" w14:textId="77777777" w:rsidR="002D6445" w:rsidRPr="00850039" w:rsidRDefault="002D6445" w:rsidP="002D6445">
      <w:pPr>
        <w:widowControl w:val="0"/>
        <w:numPr>
          <w:ilvl w:val="0"/>
          <w:numId w:val="40"/>
        </w:numPr>
        <w:spacing w:after="0"/>
        <w:rPr>
          <w:rFonts w:ascii="Calibri" w:hAnsi="Calibri" w:cs="Calibri"/>
          <w:sz w:val="22"/>
          <w:szCs w:val="22"/>
        </w:rPr>
      </w:pPr>
      <w:r w:rsidRPr="00850039">
        <w:rPr>
          <w:rFonts w:ascii="Calibri" w:hAnsi="Calibri" w:cs="Calibri"/>
          <w:sz w:val="22"/>
          <w:szCs w:val="22"/>
        </w:rPr>
        <w:t>Efec</w:t>
      </w:r>
      <w:r>
        <w:rPr>
          <w:rFonts w:ascii="Calibri" w:hAnsi="Calibri" w:cs="Calibri"/>
          <w:sz w:val="22"/>
          <w:szCs w:val="22"/>
        </w:rPr>
        <w:t>tuar</w:t>
      </w:r>
      <w:r w:rsidRPr="00850039">
        <w:rPr>
          <w:rFonts w:ascii="Calibri" w:hAnsi="Calibri" w:cs="Calibri"/>
          <w:sz w:val="22"/>
          <w:szCs w:val="22"/>
        </w:rPr>
        <w:t xml:space="preserve"> vinculación de eventos al documento web utilizando JavaScript</w:t>
      </w:r>
    </w:p>
    <w:p w14:paraId="051B0502" w14:textId="6211828B" w:rsidR="002D6445" w:rsidRPr="00850039" w:rsidRDefault="002D6445" w:rsidP="002D6445">
      <w:pPr>
        <w:widowControl w:val="0"/>
        <w:numPr>
          <w:ilvl w:val="0"/>
          <w:numId w:val="40"/>
        </w:numPr>
        <w:spacing w:after="0"/>
        <w:rPr>
          <w:rFonts w:ascii="Calibri" w:hAnsi="Calibri" w:cs="Calibri"/>
          <w:sz w:val="22"/>
          <w:szCs w:val="22"/>
        </w:rPr>
      </w:pPr>
      <w:r w:rsidRPr="00850039">
        <w:rPr>
          <w:rFonts w:ascii="Calibri" w:hAnsi="Calibri" w:cs="Calibri"/>
          <w:sz w:val="22"/>
          <w:szCs w:val="22"/>
        </w:rPr>
        <w:t>Utili</w:t>
      </w:r>
      <w:r>
        <w:rPr>
          <w:rFonts w:ascii="Calibri" w:hAnsi="Calibri" w:cs="Calibri"/>
          <w:sz w:val="22"/>
          <w:szCs w:val="22"/>
        </w:rPr>
        <w:t>zar</w:t>
      </w:r>
      <w:r w:rsidRPr="00850039">
        <w:rPr>
          <w:rFonts w:ascii="Calibri" w:hAnsi="Calibri" w:cs="Calibri"/>
          <w:sz w:val="22"/>
          <w:szCs w:val="22"/>
        </w:rPr>
        <w:t xml:space="preserve"> el modelo de eventos del DOM2 para captura de eventos en un documento</w:t>
      </w:r>
      <w:r>
        <w:rPr>
          <w:rFonts w:ascii="Calibri" w:hAnsi="Calibri" w:cs="Calibri"/>
          <w:sz w:val="22"/>
          <w:szCs w:val="22"/>
        </w:rPr>
        <w:t>.</w:t>
      </w:r>
    </w:p>
    <w:p w14:paraId="30A86766" w14:textId="012B40DE" w:rsidR="00E10850" w:rsidRDefault="00E10850" w:rsidP="002D6445">
      <w:pPr>
        <w:pStyle w:val="ListParagraph"/>
        <w:ind w:left="720"/>
      </w:pPr>
    </w:p>
    <w:p w14:paraId="34B3CD2A" w14:textId="77777777" w:rsidR="00E10850" w:rsidRDefault="00E10850" w:rsidP="00E10850"/>
    <w:p w14:paraId="31FEE990" w14:textId="77777777" w:rsidR="007A02B4" w:rsidRDefault="007A02B4">
      <w:pPr>
        <w:spacing w:after="0"/>
        <w:jc w:val="left"/>
      </w:pPr>
      <w:r>
        <w:br w:type="page"/>
      </w:r>
    </w:p>
    <w:p w14:paraId="62F5D009" w14:textId="04B8C72D" w:rsidR="00585CB6" w:rsidRDefault="00411850" w:rsidP="00A6714A">
      <w:pPr>
        <w:pStyle w:val="IntenseQuote"/>
      </w:pPr>
      <w:r>
        <w:lastRenderedPageBreak/>
        <w:t>II.</w:t>
      </w:r>
      <w:r w:rsidR="00300467">
        <w:t xml:space="preserve"> METODOLOGIA DE LA EVALUACION</w:t>
      </w:r>
    </w:p>
    <w:p w14:paraId="7E4ECD45" w14:textId="1D1265C0" w:rsidR="003B5664" w:rsidRDefault="00224A88" w:rsidP="00411850">
      <w:pPr>
        <w:pStyle w:val="Header"/>
      </w:pPr>
      <w:r>
        <w:t>DESAFIO 0</w:t>
      </w:r>
      <w:r w:rsidR="00773292">
        <w:t>2</w:t>
      </w:r>
      <w:r>
        <w:t xml:space="preserve"> – LABORATORIOS DEL 0</w:t>
      </w:r>
      <w:r w:rsidR="00465EF8">
        <w:t>5</w:t>
      </w:r>
      <w:r>
        <w:t xml:space="preserve"> AL 0</w:t>
      </w:r>
      <w:r w:rsidR="00465EF8">
        <w:t>8</w:t>
      </w:r>
      <w:r w:rsidR="003B5664" w:rsidRPr="003B5664">
        <w:br/>
      </w:r>
      <w:r>
        <w:t>fuentes_mauricio@hotmail.com</w:t>
      </w:r>
    </w:p>
    <w:p w14:paraId="0B3AD1DF" w14:textId="77777777" w:rsidR="00A513F7" w:rsidRPr="00750A6A" w:rsidRDefault="00A513F7" w:rsidP="00750A6A"/>
    <w:p w14:paraId="05081745" w14:textId="6C605700" w:rsidR="006E73DC" w:rsidRDefault="00224A88">
      <w:pPr>
        <w:spacing w:after="0"/>
        <w:jc w:val="left"/>
      </w:pPr>
      <w:r>
        <w:t>Condiciones de la evaluación:</w:t>
      </w:r>
    </w:p>
    <w:p w14:paraId="6CB8218C" w14:textId="77777777" w:rsidR="00224A88" w:rsidRDefault="00224A88">
      <w:pPr>
        <w:spacing w:after="0"/>
        <w:jc w:val="left"/>
      </w:pPr>
    </w:p>
    <w:p w14:paraId="6DEBABBB" w14:textId="3A8EDC7E" w:rsidR="00224A88" w:rsidRDefault="00224A88" w:rsidP="00224A88">
      <w:pPr>
        <w:pStyle w:val="ListParagraph"/>
        <w:numPr>
          <w:ilvl w:val="0"/>
          <w:numId w:val="34"/>
        </w:numPr>
        <w:spacing w:after="0"/>
        <w:jc w:val="left"/>
      </w:pPr>
      <w:r>
        <w:t>Se debe realizar en grupos de 3 alumnos, es válido hacerlo individual o en parejas.</w:t>
      </w:r>
    </w:p>
    <w:p w14:paraId="334BFBC5" w14:textId="63B7FDB5" w:rsidR="00224A88" w:rsidRDefault="0074495D" w:rsidP="00224A88">
      <w:pPr>
        <w:pStyle w:val="ListParagraph"/>
        <w:numPr>
          <w:ilvl w:val="0"/>
          <w:numId w:val="34"/>
        </w:numPr>
        <w:spacing w:after="0"/>
        <w:jc w:val="left"/>
      </w:pPr>
      <w:r>
        <w:t>Tiene un tiempo de dos semanas para entregar este desafío.</w:t>
      </w:r>
    </w:p>
    <w:p w14:paraId="57BE012D" w14:textId="248D0164" w:rsidR="0074495D" w:rsidRDefault="0074495D" w:rsidP="00224A88">
      <w:pPr>
        <w:pStyle w:val="ListParagraph"/>
        <w:numPr>
          <w:ilvl w:val="0"/>
          <w:numId w:val="34"/>
        </w:numPr>
        <w:spacing w:after="0"/>
        <w:jc w:val="left"/>
      </w:pPr>
      <w:r>
        <w:t>Se publicará todo lo relativo al desafío en el aula digital.</w:t>
      </w:r>
    </w:p>
    <w:p w14:paraId="1E30AF48" w14:textId="25A0A3C6" w:rsidR="0074495D" w:rsidRDefault="00735A14" w:rsidP="00224A88">
      <w:pPr>
        <w:pStyle w:val="ListParagraph"/>
        <w:numPr>
          <w:ilvl w:val="0"/>
          <w:numId w:val="34"/>
        </w:numPr>
        <w:spacing w:after="0"/>
        <w:jc w:val="left"/>
      </w:pPr>
      <w:r>
        <w:t>Se partirá de diferentes ejercicios desarrollados en los laboratorios</w:t>
      </w:r>
      <w:r w:rsidR="00D151F3">
        <w:t>.</w:t>
      </w:r>
    </w:p>
    <w:p w14:paraId="3E2CF15B" w14:textId="32C06343" w:rsidR="00D151F3" w:rsidRDefault="00D151F3" w:rsidP="00224A88">
      <w:pPr>
        <w:pStyle w:val="ListParagraph"/>
        <w:numPr>
          <w:ilvl w:val="0"/>
          <w:numId w:val="34"/>
        </w:numPr>
        <w:spacing w:after="0"/>
        <w:jc w:val="left"/>
      </w:pPr>
      <w:r>
        <w:t xml:space="preserve">Son </w:t>
      </w:r>
      <w:r w:rsidR="009159FD">
        <w:t>4</w:t>
      </w:r>
      <w:r>
        <w:t xml:space="preserve"> ejercicios que cubren toda la temática de los objetivos</w:t>
      </w:r>
      <w:r w:rsidR="00BA2CFB">
        <w:t>, resuélvalos y depúrelos utilizando las mejores técnicas de programación de JavaScript y HTML 5</w:t>
      </w:r>
      <w:r>
        <w:t>.</w:t>
      </w:r>
    </w:p>
    <w:p w14:paraId="5E5E2F30" w14:textId="39EB09CC" w:rsidR="000109C9" w:rsidRDefault="000109C9" w:rsidP="000109C9">
      <w:pPr>
        <w:pStyle w:val="ListParagraph"/>
        <w:numPr>
          <w:ilvl w:val="0"/>
          <w:numId w:val="34"/>
        </w:numPr>
        <w:spacing w:after="0"/>
        <w:jc w:val="left"/>
      </w:pPr>
      <w:r>
        <w:t>Debe presentar un documento con portada</w:t>
      </w:r>
      <w:r w:rsidR="008532F2">
        <w:t>,</w:t>
      </w:r>
      <w:r>
        <w:t xml:space="preserve"> nombre y carnet de los integrantes del grupo, </w:t>
      </w:r>
      <w:r w:rsidR="008532F2">
        <w:t xml:space="preserve">el documento, debe contener </w:t>
      </w:r>
      <w:r>
        <w:t>evidencia del</w:t>
      </w:r>
      <w:r w:rsidR="008532F2">
        <w:t xml:space="preserve"> trabajo</w:t>
      </w:r>
      <w:r>
        <w:t xml:space="preserve"> realizado</w:t>
      </w:r>
      <w:r w:rsidR="009273B3">
        <w:t>;</w:t>
      </w:r>
      <w:r>
        <w:t xml:space="preserve"> así como el proyecto en un archivo comprimido, para verificar su correcta realización.</w:t>
      </w:r>
    </w:p>
    <w:p w14:paraId="7CA197BC" w14:textId="77777777" w:rsidR="00224A88" w:rsidRDefault="00224A88">
      <w:pPr>
        <w:spacing w:after="0"/>
        <w:jc w:val="left"/>
      </w:pPr>
    </w:p>
    <w:p w14:paraId="67EE94B0" w14:textId="2BBCE205" w:rsidR="00833B37" w:rsidRDefault="00833B37">
      <w:pPr>
        <w:spacing w:after="0"/>
        <w:jc w:val="left"/>
      </w:pPr>
      <w:r>
        <w:br w:type="page"/>
      </w:r>
    </w:p>
    <w:p w14:paraId="60C78F1C" w14:textId="7C6AF230" w:rsidR="00411850" w:rsidRPr="00A6714A" w:rsidRDefault="00411850" w:rsidP="00A6714A">
      <w:pPr>
        <w:pStyle w:val="IntenseQuote"/>
        <w:rPr>
          <w:rStyle w:val="IntenseReference"/>
        </w:rPr>
      </w:pPr>
      <w:r>
        <w:lastRenderedPageBreak/>
        <w:t xml:space="preserve">III. </w:t>
      </w:r>
      <w:r w:rsidR="00300467">
        <w:t>EVALUACION</w:t>
      </w:r>
    </w:p>
    <w:p w14:paraId="62CA00F5" w14:textId="77777777" w:rsidR="00411850" w:rsidRDefault="00411850" w:rsidP="007B021B">
      <w:pPr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2"/>
      </w:tblGrid>
      <w:tr w:rsidR="006E73DC" w14:paraId="5E9F7DAF" w14:textId="77777777" w:rsidTr="006058A7">
        <w:tc>
          <w:tcPr>
            <w:tcW w:w="10792" w:type="dxa"/>
          </w:tcPr>
          <w:p w14:paraId="56A6F8B1" w14:textId="115BB036" w:rsidR="006E73DC" w:rsidRDefault="006E73DC" w:rsidP="00A03278">
            <w:pPr>
              <w:pStyle w:val="Heading2"/>
            </w:pPr>
            <w:r>
              <w:t>Ejercicio #1</w:t>
            </w:r>
          </w:p>
        </w:tc>
      </w:tr>
      <w:tr w:rsidR="006E73DC" w14:paraId="3587BB05" w14:textId="77777777" w:rsidTr="006058A7">
        <w:tc>
          <w:tcPr>
            <w:tcW w:w="10792" w:type="dxa"/>
          </w:tcPr>
          <w:p w14:paraId="67934882" w14:textId="77777777" w:rsidR="006E73DC" w:rsidRDefault="00DA079F" w:rsidP="007B021B">
            <w:pPr>
              <w:jc w:val="left"/>
            </w:pPr>
            <w:r>
              <w:t>Partiendo del ejercicio 03 de la guía 05</w:t>
            </w:r>
            <w:r w:rsidR="00AE005E">
              <w:t>, el cual consiste en un objeto para manejar una biblioteca de libros, transforme dicho script para crear una lista de música.</w:t>
            </w:r>
          </w:p>
          <w:p w14:paraId="5247E812" w14:textId="3D0F3058" w:rsidR="00AE005E" w:rsidRDefault="00AE005E" w:rsidP="00AE005E">
            <w:pPr>
              <w:pStyle w:val="ListParagraph"/>
              <w:numPr>
                <w:ilvl w:val="0"/>
                <w:numId w:val="41"/>
              </w:numPr>
              <w:jc w:val="left"/>
            </w:pPr>
            <w:r>
              <w:t xml:space="preserve">Debe funcionar acorde a la imagen </w:t>
            </w:r>
            <w:r w:rsidR="002E0644">
              <w:t>mostrada</w:t>
            </w:r>
            <w:r>
              <w:t>.</w:t>
            </w:r>
          </w:p>
          <w:p w14:paraId="0EA8A693" w14:textId="77777777" w:rsidR="00AE005E" w:rsidRDefault="00AE005E" w:rsidP="00AE005E">
            <w:pPr>
              <w:pStyle w:val="ListParagraph"/>
              <w:numPr>
                <w:ilvl w:val="0"/>
                <w:numId w:val="41"/>
              </w:numPr>
              <w:jc w:val="left"/>
            </w:pPr>
            <w:r>
              <w:t>Se deben poder agregar canciones.</w:t>
            </w:r>
          </w:p>
          <w:p w14:paraId="034C4342" w14:textId="77777777" w:rsidR="00AE005E" w:rsidRDefault="00AE005E" w:rsidP="00AE005E">
            <w:pPr>
              <w:pStyle w:val="ListParagraph"/>
              <w:numPr>
                <w:ilvl w:val="0"/>
                <w:numId w:val="41"/>
              </w:numPr>
              <w:jc w:val="left"/>
            </w:pPr>
            <w:r>
              <w:t>Cada canción creada debe aparecer en una lista de canciones con sus atributos (</w:t>
            </w:r>
            <w:r w:rsidRPr="00AE005E">
              <w:t>Id, Canción, Cantante, Discográfica, Duración y Nacionalidad</w:t>
            </w:r>
            <w:r>
              <w:t xml:space="preserve">) </w:t>
            </w:r>
          </w:p>
          <w:p w14:paraId="5D2E5A0C" w14:textId="2E65EC90" w:rsidR="00AE005E" w:rsidRDefault="00610223" w:rsidP="00AE005E">
            <w:pPr>
              <w:pStyle w:val="ListParagraph"/>
              <w:numPr>
                <w:ilvl w:val="0"/>
                <w:numId w:val="41"/>
              </w:numPr>
              <w:jc w:val="left"/>
            </w:pPr>
            <w:r>
              <w:t>En la lista de canciones y p</w:t>
            </w:r>
            <w:r w:rsidR="00AE005E">
              <w:t>ara cada canción, debe de mostrarse el botón ¡Dale Play!</w:t>
            </w:r>
          </w:p>
          <w:p w14:paraId="1AE7467C" w14:textId="7DAA3F92" w:rsidR="00AE005E" w:rsidRPr="00AE005E" w:rsidRDefault="00AE005E" w:rsidP="00AE005E">
            <w:pPr>
              <w:pStyle w:val="ListParagraph"/>
              <w:numPr>
                <w:ilvl w:val="0"/>
                <w:numId w:val="41"/>
              </w:numPr>
              <w:jc w:val="left"/>
            </w:pPr>
            <w:r>
              <w:t>El botón ¡Dale Play!, debe mostrar la canción que se ha seleccionado con sus atributos en un panel, así como se ve en la imagen.</w:t>
            </w:r>
          </w:p>
        </w:tc>
      </w:tr>
      <w:tr w:rsidR="002E65C8" w14:paraId="66C14862" w14:textId="77777777" w:rsidTr="006058A7">
        <w:trPr>
          <w:trHeight w:val="726"/>
        </w:trPr>
        <w:tc>
          <w:tcPr>
            <w:tcW w:w="10792" w:type="dxa"/>
          </w:tcPr>
          <w:p w14:paraId="339E9B87" w14:textId="6D8FB45D" w:rsidR="002E65C8" w:rsidRDefault="00473F21" w:rsidP="0058647B">
            <w:pPr>
              <w:tabs>
                <w:tab w:val="left" w:pos="1140"/>
                <w:tab w:val="left" w:pos="9578"/>
              </w:tabs>
              <w:jc w:val="left"/>
            </w:pPr>
            <w:r w:rsidRPr="00473F21">
              <w:rPr>
                <w:noProof/>
              </w:rPr>
              <w:drawing>
                <wp:inline distT="0" distB="0" distL="0" distR="0" wp14:anchorId="3D073305" wp14:editId="583D1B8F">
                  <wp:extent cx="6859270" cy="3933190"/>
                  <wp:effectExtent l="0" t="0" r="0" b="0"/>
                  <wp:docPr id="6861741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17411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9270" cy="393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8647B">
              <w:tab/>
            </w:r>
          </w:p>
        </w:tc>
      </w:tr>
      <w:tr w:rsidR="00473F21" w14:paraId="3B14D118" w14:textId="77777777" w:rsidTr="006058A7">
        <w:trPr>
          <w:trHeight w:val="726"/>
        </w:trPr>
        <w:tc>
          <w:tcPr>
            <w:tcW w:w="10792" w:type="dxa"/>
          </w:tcPr>
          <w:p w14:paraId="19931838" w14:textId="51CB124C" w:rsidR="00473F21" w:rsidRPr="00473F21" w:rsidRDefault="00473F21" w:rsidP="0058647B">
            <w:pPr>
              <w:tabs>
                <w:tab w:val="left" w:pos="1140"/>
                <w:tab w:val="left" w:pos="9578"/>
              </w:tabs>
              <w:jc w:val="left"/>
            </w:pPr>
            <w:r w:rsidRPr="00473F21">
              <w:rPr>
                <w:noProof/>
              </w:rPr>
              <w:lastRenderedPageBreak/>
              <w:drawing>
                <wp:inline distT="0" distB="0" distL="0" distR="0" wp14:anchorId="7689C725" wp14:editId="1EA9D8F8">
                  <wp:extent cx="6859270" cy="3688080"/>
                  <wp:effectExtent l="0" t="0" r="0" b="7620"/>
                  <wp:docPr id="5830206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02068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9270" cy="368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3F21" w14:paraId="07F8DF0B" w14:textId="77777777" w:rsidTr="006058A7">
        <w:trPr>
          <w:trHeight w:val="726"/>
        </w:trPr>
        <w:tc>
          <w:tcPr>
            <w:tcW w:w="10792" w:type="dxa"/>
          </w:tcPr>
          <w:p w14:paraId="054D77C8" w14:textId="5E9B1375" w:rsidR="00473F21" w:rsidRPr="00473F21" w:rsidRDefault="00610223" w:rsidP="0058647B">
            <w:pPr>
              <w:tabs>
                <w:tab w:val="left" w:pos="1140"/>
                <w:tab w:val="left" w:pos="9578"/>
              </w:tabs>
              <w:jc w:val="left"/>
            </w:pPr>
            <w:r w:rsidRPr="00AE005E">
              <w:rPr>
                <w:b/>
                <w:bCs/>
              </w:rPr>
              <w:t>RESULTADO DEL EJECICIO 01</w:t>
            </w:r>
            <w:r w:rsidR="00EB55D5">
              <w:rPr>
                <w:b/>
                <w:bCs/>
              </w:rPr>
              <w:t xml:space="preserve"> DEL DESAFIO</w:t>
            </w:r>
          </w:p>
        </w:tc>
      </w:tr>
      <w:tr w:rsidR="00473F21" w14:paraId="6B39B0B6" w14:textId="77777777" w:rsidTr="006058A7">
        <w:trPr>
          <w:trHeight w:val="726"/>
        </w:trPr>
        <w:tc>
          <w:tcPr>
            <w:tcW w:w="10792" w:type="dxa"/>
          </w:tcPr>
          <w:p w14:paraId="2326A84D" w14:textId="77777777" w:rsidR="00473F21" w:rsidRDefault="00864516" w:rsidP="0058647B">
            <w:pPr>
              <w:tabs>
                <w:tab w:val="left" w:pos="1140"/>
                <w:tab w:val="left" w:pos="9578"/>
              </w:tabs>
              <w:jc w:val="left"/>
            </w:pPr>
            <w:r>
              <w:rPr>
                <w:noProof/>
              </w:rPr>
              <w:drawing>
                <wp:inline distT="0" distB="0" distL="0" distR="0" wp14:anchorId="1A74B466" wp14:editId="2B7E16EC">
                  <wp:extent cx="6859270" cy="3722370"/>
                  <wp:effectExtent l="0" t="0" r="0" b="0"/>
                  <wp:docPr id="5797047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704743" name="Imagen 57970474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9270" cy="3722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0E5B9" w14:textId="2EB5FB1F" w:rsidR="00AE005E" w:rsidRPr="00AE005E" w:rsidRDefault="00AE005E" w:rsidP="0058647B">
            <w:pPr>
              <w:tabs>
                <w:tab w:val="left" w:pos="1140"/>
                <w:tab w:val="left" w:pos="9578"/>
              </w:tabs>
              <w:jc w:val="left"/>
              <w:rPr>
                <w:b/>
                <w:bCs/>
              </w:rPr>
            </w:pPr>
          </w:p>
        </w:tc>
      </w:tr>
    </w:tbl>
    <w:p w14:paraId="34C78FF8" w14:textId="77777777" w:rsidR="00D306A2" w:rsidRDefault="00D306A2" w:rsidP="007B021B">
      <w:pPr>
        <w:jc w:val="left"/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2"/>
      </w:tblGrid>
      <w:tr w:rsidR="002E65C8" w14:paraId="73F5BC3E" w14:textId="77777777" w:rsidTr="006058A7">
        <w:trPr>
          <w:trHeight w:val="726"/>
        </w:trPr>
        <w:tc>
          <w:tcPr>
            <w:tcW w:w="10792" w:type="dxa"/>
          </w:tcPr>
          <w:p w14:paraId="78993015" w14:textId="31C3C9E0" w:rsidR="002E65C8" w:rsidRDefault="001D391A" w:rsidP="007B021B">
            <w:pPr>
              <w:tabs>
                <w:tab w:val="left" w:pos="1140"/>
              </w:tabs>
              <w:jc w:val="left"/>
            </w:pPr>
            <w:r w:rsidRPr="001D391A">
              <w:rPr>
                <w:b/>
                <w:bCs/>
              </w:rPr>
              <w:lastRenderedPageBreak/>
              <w:t xml:space="preserve">EJERCICIO 02 </w:t>
            </w:r>
            <w:r w:rsidR="00DA079F">
              <w:t xml:space="preserve">– </w:t>
            </w:r>
            <w:r>
              <w:t xml:space="preserve">Basándose en </w:t>
            </w:r>
            <w:r w:rsidR="00DA079F">
              <w:t>la guía 06 de</w:t>
            </w:r>
            <w:r w:rsidR="002E0644">
              <w:t>l</w:t>
            </w:r>
            <w:r w:rsidR="00DA079F">
              <w:t xml:space="preserve"> manejo</w:t>
            </w:r>
            <w:r w:rsidR="002E0644">
              <w:t xml:space="preserve"> de </w:t>
            </w:r>
            <w:r w:rsidR="00DA079F">
              <w:t xml:space="preserve">hojas de estilo y el paradigma </w:t>
            </w:r>
            <w:r>
              <w:t>de crear diferentes hilos</w:t>
            </w:r>
            <w:r w:rsidR="002E0644">
              <w:t xml:space="preserve"> </w:t>
            </w:r>
            <w:r w:rsidR="00DA079F">
              <w:t>en la programación secuencial</w:t>
            </w:r>
            <w:r>
              <w:t xml:space="preserve">, desarrolle un ejercicio que simule el apartado de rendimiento en la lista de tareas de </w:t>
            </w:r>
            <w:r w:rsidR="002E0644">
              <w:t xml:space="preserve">un </w:t>
            </w:r>
            <w:r>
              <w:t>sistema operativo.</w:t>
            </w:r>
          </w:p>
          <w:p w14:paraId="3C0F9F3A" w14:textId="10920781" w:rsidR="00DA079F" w:rsidRDefault="00DA079F" w:rsidP="007B021B">
            <w:pPr>
              <w:tabs>
                <w:tab w:val="left" w:pos="1140"/>
              </w:tabs>
              <w:jc w:val="left"/>
            </w:pPr>
            <w:r w:rsidRPr="001C20D3">
              <w:rPr>
                <w:b/>
                <w:bCs/>
              </w:rPr>
              <w:t>Se publica</w:t>
            </w:r>
            <w:r w:rsidR="001C20D3" w:rsidRPr="001C20D3">
              <w:rPr>
                <w:b/>
                <w:bCs/>
              </w:rPr>
              <w:t>rá</w:t>
            </w:r>
            <w:r w:rsidRPr="001C20D3">
              <w:rPr>
                <w:b/>
                <w:bCs/>
              </w:rPr>
              <w:t xml:space="preserve"> un archivo comprimido de métricas</w:t>
            </w:r>
            <w:r>
              <w:t xml:space="preserve">, para que lo tomen de ejemplo </w:t>
            </w:r>
            <w:r w:rsidR="002E0644">
              <w:t>para desarrollar la parte de los diferentes indicadores de rendimiento.</w:t>
            </w:r>
          </w:p>
          <w:p w14:paraId="3FF2F53B" w14:textId="3DA70DD4" w:rsidR="002E0644" w:rsidRDefault="002E0644" w:rsidP="002E0644">
            <w:pPr>
              <w:pStyle w:val="ListParagraph"/>
              <w:numPr>
                <w:ilvl w:val="0"/>
                <w:numId w:val="42"/>
              </w:numPr>
              <w:tabs>
                <w:tab w:val="left" w:pos="1140"/>
              </w:tabs>
              <w:jc w:val="left"/>
            </w:pPr>
            <w:r>
              <w:t>Utilizar hoja de estilos lo más posible</w:t>
            </w:r>
            <w:r w:rsidR="00A658BF">
              <w:t xml:space="preserve"> y </w:t>
            </w:r>
            <w:r>
              <w:t>crear el entorno de simulación de rendimiento de un sistema operativo.</w:t>
            </w:r>
          </w:p>
          <w:p w14:paraId="4851BC93" w14:textId="1FA725DB" w:rsidR="002E0644" w:rsidRDefault="001C20D3" w:rsidP="002E0644">
            <w:pPr>
              <w:pStyle w:val="ListParagraph"/>
              <w:numPr>
                <w:ilvl w:val="0"/>
                <w:numId w:val="42"/>
              </w:numPr>
              <w:tabs>
                <w:tab w:val="left" w:pos="1140"/>
              </w:tabs>
              <w:jc w:val="left"/>
            </w:pPr>
            <w:r>
              <w:t>Se d</w:t>
            </w:r>
            <w:r w:rsidR="002E0644">
              <w:t>ebe de pode</w:t>
            </w:r>
            <w:r>
              <w:t>r</w:t>
            </w:r>
            <w:r w:rsidR="002E0644">
              <w:t xml:space="preserve"> navegar en las diferentes secciones: CPU, Memoria, Disco C y Ethernet.</w:t>
            </w:r>
          </w:p>
          <w:p w14:paraId="0E6492BC" w14:textId="77777777" w:rsidR="002E0644" w:rsidRDefault="002E0644" w:rsidP="002E0644">
            <w:pPr>
              <w:pStyle w:val="ListParagraph"/>
              <w:numPr>
                <w:ilvl w:val="0"/>
                <w:numId w:val="42"/>
              </w:numPr>
              <w:tabs>
                <w:tab w:val="left" w:pos="1140"/>
              </w:tabs>
              <w:jc w:val="left"/>
            </w:pPr>
            <w:r>
              <w:t>Debe poder cambiar el tema de la pantalla a través de un botón.</w:t>
            </w:r>
          </w:p>
          <w:p w14:paraId="3A6116CA" w14:textId="77777777" w:rsidR="002E0644" w:rsidRDefault="002E0644" w:rsidP="002E0644">
            <w:pPr>
              <w:pStyle w:val="ListParagraph"/>
              <w:numPr>
                <w:ilvl w:val="0"/>
                <w:numId w:val="42"/>
              </w:numPr>
              <w:tabs>
                <w:tab w:val="left" w:pos="1140"/>
              </w:tabs>
              <w:jc w:val="left"/>
            </w:pPr>
            <w:r>
              <w:t>Las métricas deben coincidir con las métricas del rendimiento del Sistema operativo.</w:t>
            </w:r>
          </w:p>
          <w:p w14:paraId="49E8684A" w14:textId="67B156D4" w:rsidR="002E0644" w:rsidRPr="002E0644" w:rsidRDefault="002E0644" w:rsidP="002E0644">
            <w:pPr>
              <w:pStyle w:val="ListParagraph"/>
              <w:numPr>
                <w:ilvl w:val="0"/>
                <w:numId w:val="42"/>
              </w:numPr>
              <w:tabs>
                <w:tab w:val="left" w:pos="1140"/>
              </w:tabs>
              <w:jc w:val="left"/>
            </w:pPr>
            <w:r>
              <w:t>Tome como ejemplo las imágenes mostradas.</w:t>
            </w:r>
          </w:p>
        </w:tc>
      </w:tr>
      <w:tr w:rsidR="00D94A84" w14:paraId="555C6B62" w14:textId="77777777" w:rsidTr="006058A7">
        <w:trPr>
          <w:trHeight w:val="726"/>
        </w:trPr>
        <w:tc>
          <w:tcPr>
            <w:tcW w:w="10792" w:type="dxa"/>
          </w:tcPr>
          <w:p w14:paraId="2642379E" w14:textId="1C6BD838" w:rsidR="00D94A84" w:rsidRDefault="00864516" w:rsidP="007B021B">
            <w:pPr>
              <w:tabs>
                <w:tab w:val="left" w:pos="1140"/>
              </w:tabs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D1AFB8" wp14:editId="6E8EF844">
                  <wp:extent cx="5760000" cy="3436155"/>
                  <wp:effectExtent l="0" t="0" r="0" b="0"/>
                  <wp:docPr id="419329275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329275" name="Imagen 419329275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43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A84" w14:paraId="13E9BAD9" w14:textId="77777777" w:rsidTr="006058A7">
        <w:trPr>
          <w:trHeight w:val="726"/>
        </w:trPr>
        <w:tc>
          <w:tcPr>
            <w:tcW w:w="10792" w:type="dxa"/>
          </w:tcPr>
          <w:p w14:paraId="0BFA144E" w14:textId="2F35657B" w:rsidR="00D94A84" w:rsidRDefault="00864516" w:rsidP="007B021B">
            <w:pPr>
              <w:tabs>
                <w:tab w:val="left" w:pos="1140"/>
              </w:tabs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82F5ED" wp14:editId="464B8715">
                  <wp:extent cx="5760000" cy="3436156"/>
                  <wp:effectExtent l="0" t="0" r="0" b="0"/>
                  <wp:docPr id="2079901077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901077" name="Imagen 207990107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43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4A84" w14:paraId="4FADB300" w14:textId="77777777" w:rsidTr="006058A7">
        <w:trPr>
          <w:trHeight w:val="726"/>
        </w:trPr>
        <w:tc>
          <w:tcPr>
            <w:tcW w:w="10792" w:type="dxa"/>
          </w:tcPr>
          <w:p w14:paraId="0A35DEB6" w14:textId="5A34A652" w:rsidR="00D94A84" w:rsidRDefault="00864516" w:rsidP="007B021B">
            <w:pPr>
              <w:tabs>
                <w:tab w:val="left" w:pos="1140"/>
              </w:tabs>
              <w:jc w:val="lef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7B3B52" wp14:editId="096F7831">
                  <wp:extent cx="5760000" cy="3436156"/>
                  <wp:effectExtent l="0" t="0" r="0" b="0"/>
                  <wp:docPr id="1819626989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626989" name="Imagen 1819626989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43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17DFFEF" wp14:editId="2569C020">
                  <wp:extent cx="5760000" cy="3436156"/>
                  <wp:effectExtent l="0" t="0" r="0" b="0"/>
                  <wp:docPr id="1258460029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460029" name="Imagen 1258460029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43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E2C88C" wp14:editId="3DDF452B">
                  <wp:extent cx="5760000" cy="3436156"/>
                  <wp:effectExtent l="0" t="0" r="0" b="0"/>
                  <wp:docPr id="18452433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52433" name="Imagen 18452433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43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B02C3F4" wp14:editId="311F87F5">
                  <wp:extent cx="5760000" cy="3436156"/>
                  <wp:effectExtent l="0" t="0" r="0" b="0"/>
                  <wp:docPr id="1292459811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459811" name="Imagen 129245981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43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23BAA60E" wp14:editId="679BCEEB">
                  <wp:extent cx="5760000" cy="3436156"/>
                  <wp:effectExtent l="0" t="0" r="0" b="0"/>
                  <wp:docPr id="2075137066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137066" name="Imagen 207513706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43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DD8DF4" wp14:editId="3105CE15">
                  <wp:extent cx="5760000" cy="3436156"/>
                  <wp:effectExtent l="0" t="0" r="0" b="0"/>
                  <wp:docPr id="766103866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103866" name="Imagen 76610386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43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96A6FF" w14:textId="77777777" w:rsidR="00DA079F" w:rsidRDefault="00DA079F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2"/>
      </w:tblGrid>
      <w:tr w:rsidR="00966C00" w14:paraId="5AF97E7D" w14:textId="77777777" w:rsidTr="006058A7">
        <w:trPr>
          <w:trHeight w:val="726"/>
        </w:trPr>
        <w:tc>
          <w:tcPr>
            <w:tcW w:w="10792" w:type="dxa"/>
          </w:tcPr>
          <w:p w14:paraId="434FEEFC" w14:textId="260B24AF" w:rsidR="00966C00" w:rsidRDefault="00BE5038" w:rsidP="007B021B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BE5038">
              <w:rPr>
                <w:b/>
                <w:bCs/>
                <w:lang w:val="es-MX"/>
              </w:rPr>
              <w:lastRenderedPageBreak/>
              <w:t>EJERCICIO 03</w:t>
            </w:r>
            <w:r w:rsidR="00DA079F" w:rsidRPr="00DA079F">
              <w:rPr>
                <w:lang w:val="es-MX"/>
              </w:rPr>
              <w:t>, utilizando el ejemplo 02 d</w:t>
            </w:r>
            <w:r w:rsidR="00DA079F">
              <w:rPr>
                <w:lang w:val="es-MX"/>
              </w:rPr>
              <w:t>e la guía 07</w:t>
            </w:r>
            <w:r w:rsidR="001C20D3">
              <w:rPr>
                <w:lang w:val="es-MX"/>
              </w:rPr>
              <w:t xml:space="preserve">, </w:t>
            </w:r>
            <w:r w:rsidR="006118C0">
              <w:rPr>
                <w:lang w:val="es-MX"/>
              </w:rPr>
              <w:t xml:space="preserve">el cual </w:t>
            </w:r>
            <w:r w:rsidR="001C20D3">
              <w:rPr>
                <w:lang w:val="es-MX"/>
              </w:rPr>
              <w:t xml:space="preserve">contiene una lista de </w:t>
            </w:r>
            <w:r w:rsidR="006118C0">
              <w:rPr>
                <w:lang w:val="es-MX"/>
              </w:rPr>
              <w:t>deportes, modifíquelo y conviértalo a una lista de palabras.</w:t>
            </w:r>
          </w:p>
          <w:p w14:paraId="373D98A8" w14:textId="6C5D6C0F" w:rsidR="006118C0" w:rsidRDefault="006118C0" w:rsidP="006118C0">
            <w:pPr>
              <w:pStyle w:val="ListParagraph"/>
              <w:numPr>
                <w:ilvl w:val="0"/>
                <w:numId w:val="43"/>
              </w:numPr>
              <w:tabs>
                <w:tab w:val="left" w:pos="1140"/>
              </w:tabs>
              <w:jc w:val="left"/>
              <w:rPr>
                <w:lang w:val="es-MX"/>
              </w:rPr>
            </w:pPr>
            <w:r>
              <w:rPr>
                <w:lang w:val="es-MX"/>
              </w:rPr>
              <w:t>Modifique la programación de una lista de deportes a una lista de palabras.</w:t>
            </w:r>
          </w:p>
          <w:p w14:paraId="30F9707E" w14:textId="062618FA" w:rsidR="006118C0" w:rsidRDefault="006118C0" w:rsidP="006118C0">
            <w:pPr>
              <w:pStyle w:val="ListParagraph"/>
              <w:numPr>
                <w:ilvl w:val="0"/>
                <w:numId w:val="43"/>
              </w:numPr>
              <w:tabs>
                <w:tab w:val="left" w:pos="1140"/>
              </w:tabs>
              <w:jc w:val="left"/>
              <w:rPr>
                <w:lang w:val="es-MX"/>
              </w:rPr>
            </w:pPr>
            <w:r>
              <w:rPr>
                <w:lang w:val="es-MX"/>
              </w:rPr>
              <w:t>Al escribir una palabra, debe de filtrarse la lista acorde a dicha palabra.</w:t>
            </w:r>
          </w:p>
          <w:p w14:paraId="4984B6E9" w14:textId="2347E6E9" w:rsidR="006118C0" w:rsidRDefault="006118C0" w:rsidP="006118C0">
            <w:pPr>
              <w:pStyle w:val="ListParagraph"/>
              <w:numPr>
                <w:ilvl w:val="0"/>
                <w:numId w:val="43"/>
              </w:numPr>
              <w:tabs>
                <w:tab w:val="left" w:pos="1140"/>
              </w:tabs>
              <w:jc w:val="left"/>
              <w:rPr>
                <w:lang w:val="es-MX"/>
              </w:rPr>
            </w:pPr>
            <w:r>
              <w:rPr>
                <w:lang w:val="es-MX"/>
              </w:rPr>
              <w:t xml:space="preserve">Al seleccionar una palabra, debe de mostrar el significado de la misma, haciendo clic en el botón </w:t>
            </w:r>
            <w:r w:rsidRPr="006118C0">
              <w:rPr>
                <w:b/>
                <w:bCs/>
                <w:lang w:val="es-MX"/>
              </w:rPr>
              <w:t>Mostrar Significado</w:t>
            </w:r>
            <w:r>
              <w:rPr>
                <w:lang w:val="es-MX"/>
              </w:rPr>
              <w:t>.</w:t>
            </w:r>
          </w:p>
          <w:p w14:paraId="7343A2B1" w14:textId="44CE9800" w:rsidR="006118C0" w:rsidRDefault="006118C0" w:rsidP="006118C0">
            <w:pPr>
              <w:pStyle w:val="ListParagraph"/>
              <w:numPr>
                <w:ilvl w:val="0"/>
                <w:numId w:val="43"/>
              </w:numPr>
              <w:tabs>
                <w:tab w:val="left" w:pos="1140"/>
              </w:tabs>
              <w:jc w:val="left"/>
              <w:rPr>
                <w:lang w:val="es-MX"/>
              </w:rPr>
            </w:pPr>
            <w:r>
              <w:rPr>
                <w:lang w:val="es-MX"/>
              </w:rPr>
              <w:t>Utilice el arreglo provisto con la lista y su significado.</w:t>
            </w:r>
          </w:p>
          <w:p w14:paraId="4D9D5E34" w14:textId="77777777" w:rsid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</w:p>
          <w:p w14:paraId="433EC873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>const palabrasInfo = {</w:t>
            </w:r>
          </w:p>
          <w:p w14:paraId="5A9CC6C2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'Ser': 'Existir o tener una cualidad o identidad.',</w:t>
            </w:r>
          </w:p>
          <w:p w14:paraId="4B81D84B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'Estar': 'Hallarse en un lugar, situación o estado.',</w:t>
            </w:r>
          </w:p>
          <w:p w14:paraId="4F538A97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'Tener': 'Poseer algo, ya sea un objeto o una cualidad.',</w:t>
            </w:r>
          </w:p>
          <w:p w14:paraId="52F8986C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'Hacer': 'Realizar una acción o fabricar algo.',</w:t>
            </w:r>
          </w:p>
          <w:p w14:paraId="25FC51B6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'Ir': 'Moverse de un lugar a otro.',</w:t>
            </w:r>
          </w:p>
          <w:p w14:paraId="5BD76ADD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'Poder': 'Ser capaz o tener la facultad para hacer algo.',</w:t>
            </w:r>
          </w:p>
          <w:p w14:paraId="722B7F84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'Saber': 'Tener conocimiento sobre algo.',</w:t>
            </w:r>
          </w:p>
          <w:p w14:paraId="09C7E5FD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'Decir': 'Expresar algo con palabras.',</w:t>
            </w:r>
          </w:p>
          <w:p w14:paraId="54CED847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'Ver': 'Percibir algo con la vista.',</w:t>
            </w:r>
          </w:p>
          <w:p w14:paraId="1E4BEC91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'Querer': 'Desear algo o a alguien.',</w:t>
            </w:r>
          </w:p>
          <w:p w14:paraId="61BF492C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'Hablar': 'Articular sonidos para comunicarse.',</w:t>
            </w:r>
          </w:p>
          <w:p w14:paraId="0266F64E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'Dar': 'Entregar algo a otra persona.',</w:t>
            </w:r>
          </w:p>
          <w:p w14:paraId="4303AF3B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'Poner': 'Colocar algo en un lugar.',</w:t>
            </w:r>
          </w:p>
          <w:p w14:paraId="7F663A4E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'Venir': 'Acercarse al lugar donde se encuentra el hablante.',</w:t>
            </w:r>
          </w:p>
          <w:p w14:paraId="0FD7CB4F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'Llamar': 'Pronunciar el nombre de una persona para que atienda.',</w:t>
            </w:r>
          </w:p>
          <w:p w14:paraId="649F4AAC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'Comer': 'Ingerir alimentos.',</w:t>
            </w:r>
          </w:p>
          <w:p w14:paraId="4E00926F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'Beber': 'Ingerir líquidos.',</w:t>
            </w:r>
          </w:p>
          <w:p w14:paraId="06FE8006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'Dormir': 'Estar en estado de reposo inconsciente.',</w:t>
            </w:r>
          </w:p>
          <w:p w14:paraId="6C821588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'Entender': 'Comprender el significado de algo.',</w:t>
            </w:r>
          </w:p>
          <w:p w14:paraId="5580FAD1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'Llegar': 'Alcanzar un destino.',</w:t>
            </w:r>
          </w:p>
          <w:p w14:paraId="5022F9DE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'Empezar': 'Iniciar una acción o proceso.',</w:t>
            </w:r>
          </w:p>
          <w:p w14:paraId="68D8A099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'Terminar': 'Dar fin o concluir algo.',</w:t>
            </w:r>
          </w:p>
          <w:p w14:paraId="5995FD73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'Persona': 'Ser humano, individuo.',</w:t>
            </w:r>
          </w:p>
          <w:p w14:paraId="6A2905E2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'Hombre': 'Ser humano de sexo masculino.',</w:t>
            </w:r>
          </w:p>
          <w:p w14:paraId="42D39887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'Mujer': 'Ser humano de sexo femenino.',</w:t>
            </w:r>
          </w:p>
          <w:p w14:paraId="4A8F3C53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'Niño': 'Persona que se encuentra en la infancia.',</w:t>
            </w:r>
          </w:p>
          <w:p w14:paraId="740A085A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'Amigo': 'Persona con la que se tiene una relación de amistad.',</w:t>
            </w:r>
          </w:p>
          <w:p w14:paraId="3FEF5A7C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'Familia': 'Conjunto de personas unidas por lazos de parentesco.',</w:t>
            </w:r>
          </w:p>
          <w:p w14:paraId="5C6F0F34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'Casa': 'Edificio o construcción destinada a la vivienda.',</w:t>
            </w:r>
          </w:p>
          <w:p w14:paraId="2BA714A9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'Ciudad': 'Población grande y con gran cantidad de habitantes.',</w:t>
            </w:r>
          </w:p>
          <w:p w14:paraId="43D057E8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lastRenderedPageBreak/>
              <w:t xml:space="preserve">    'País': 'Territorio geográfico que constituye una nación.',</w:t>
            </w:r>
          </w:p>
          <w:p w14:paraId="2AC9482F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'Mundo': 'El planeta Tierra.',</w:t>
            </w:r>
          </w:p>
          <w:p w14:paraId="06E2F1F1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'Día': 'Período de 24 horas.',</w:t>
            </w:r>
          </w:p>
          <w:p w14:paraId="4B686D3D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'Noche': 'Período de oscuridad.',</w:t>
            </w:r>
          </w:p>
          <w:p w14:paraId="003389F7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'Semana': 'Período de siete días consecutivos.',</w:t>
            </w:r>
          </w:p>
          <w:p w14:paraId="5440832C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'Tiempo': 'La duración de las cosas sujetas a cambio.',</w:t>
            </w:r>
          </w:p>
          <w:p w14:paraId="49F522E6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'Agua': 'Líquido transparente e incoloro, esencial para la vida.',</w:t>
            </w:r>
          </w:p>
          <w:p w14:paraId="5C48B9B4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'Comida': 'Cualquier sustancia comestible.',</w:t>
            </w:r>
          </w:p>
          <w:p w14:paraId="6D091AA9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'Dinero': 'Medio de pago y de intercambio.',</w:t>
            </w:r>
          </w:p>
          <w:p w14:paraId="1150B14B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'Trabajo': 'Actividad que se realiza para obtener un beneficio.',</w:t>
            </w:r>
          </w:p>
          <w:p w14:paraId="5FAE534D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'Coche': 'Vehículo para transportarse.',</w:t>
            </w:r>
          </w:p>
          <w:p w14:paraId="3DBE8EA2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'Libro': 'Conjunto de hojas unidas con un texto escrito.',</w:t>
            </w:r>
          </w:p>
          <w:p w14:paraId="5272B8A3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'Color': 'Cualidad de la luz que el ojo percibe.',</w:t>
            </w:r>
          </w:p>
          <w:p w14:paraId="1622329D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'Parte': 'Porción de un todo.',</w:t>
            </w:r>
          </w:p>
          <w:p w14:paraId="38FC6C01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'Problema': 'Cuestión que requiere una solución.',</w:t>
            </w:r>
          </w:p>
          <w:p w14:paraId="46C83A54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'Grande': 'Que tiene un tamaño considerable.',</w:t>
            </w:r>
          </w:p>
          <w:p w14:paraId="0A728BCD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'Pequeño': 'Que tiene un tamaño reducido.',</w:t>
            </w:r>
          </w:p>
          <w:p w14:paraId="6769DE6F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'Bueno': 'Que tiene valor positivo o que es de calidad.',</w:t>
            </w:r>
          </w:p>
          <w:p w14:paraId="6387338B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'Malo': 'Que tiene un valor negativo o que carece de calidad.',</w:t>
            </w:r>
          </w:p>
          <w:p w14:paraId="54D158ED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'Nuevo': 'Que se usa por primera vez.',</w:t>
            </w:r>
          </w:p>
          <w:p w14:paraId="7E4D587B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'Viejo': 'Que tiene mucha edad o mucho tiempo.',</w:t>
            </w:r>
          </w:p>
          <w:p w14:paraId="78486576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'Alto': 'Que tiene una altura o estatura considerable.',</w:t>
            </w:r>
          </w:p>
          <w:p w14:paraId="0C694699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'Bajo': 'Que tiene poca altura o estatura.',</w:t>
            </w:r>
          </w:p>
          <w:p w14:paraId="3DC61042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'Feliz': 'Que se siente alegre.',</w:t>
            </w:r>
          </w:p>
          <w:p w14:paraId="726A820D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'Triste': 'Que siente pena o melancolía.',</w:t>
            </w:r>
          </w:p>
          <w:p w14:paraId="7B0C10E6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'Fácil': 'Que no presenta dificultad para ser realizado.',</w:t>
            </w:r>
          </w:p>
          <w:p w14:paraId="18F14237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'Difícil': 'Que requiere esfuerzo o habilidad para ser realizado.',</w:t>
            </w:r>
          </w:p>
          <w:p w14:paraId="7A85F8CA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'Rápido': 'Que se mueve a gran velocidad.',</w:t>
            </w:r>
          </w:p>
          <w:p w14:paraId="00A66229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'Lento': 'Que se mueve con poca velocidad.',</w:t>
            </w:r>
          </w:p>
          <w:p w14:paraId="0A106D47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'Caliente': 'Que tiene una temperatura elevada.',</w:t>
            </w:r>
          </w:p>
          <w:p w14:paraId="333D00FB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'Frío': 'Que tiene una temperatura baja.',</w:t>
            </w:r>
          </w:p>
          <w:p w14:paraId="465B6766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'Cansado': 'Que siente falta de energía o fatiga.',</w:t>
            </w:r>
          </w:p>
          <w:p w14:paraId="3B9A9DD1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'Fuerte': 'Que tiene gran fuerza física.',</w:t>
            </w:r>
          </w:p>
          <w:p w14:paraId="35A53058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'Débil': 'Que tiene poca fuerza.',</w:t>
            </w:r>
          </w:p>
          <w:p w14:paraId="1D3C7C82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'Amable': 'Que se comporta de manera agradable y cortés.',</w:t>
            </w:r>
          </w:p>
          <w:p w14:paraId="34814737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'Aquí': 'En este lugar.',</w:t>
            </w:r>
          </w:p>
          <w:p w14:paraId="5E95E777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'Ahora': 'En este momento.',</w:t>
            </w:r>
          </w:p>
          <w:p w14:paraId="37DD9BF2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'Hoy': 'En el día presente.',</w:t>
            </w:r>
          </w:p>
          <w:p w14:paraId="4BB452FA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'Ayer': 'En el día anterior a hoy.',</w:t>
            </w:r>
          </w:p>
          <w:p w14:paraId="5FE02646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lastRenderedPageBreak/>
              <w:t xml:space="preserve">    'Siempre': 'En todo momento.',</w:t>
            </w:r>
          </w:p>
          <w:p w14:paraId="35292306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'Nunca': 'En ningún momento.',</w:t>
            </w:r>
          </w:p>
          <w:p w14:paraId="06315D9F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'Mucho': 'En gran cantidad.',</w:t>
            </w:r>
          </w:p>
          <w:p w14:paraId="2EE15855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'Poco': 'En pequeña cantidad.',</w:t>
            </w:r>
          </w:p>
          <w:p w14:paraId="160677DE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'Bien': 'De manera correcta o satisfactoria.',</w:t>
            </w:r>
          </w:p>
          <w:p w14:paraId="113141F7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'Mal': 'De manera incorrecta o insatisfactoria.',</w:t>
            </w:r>
          </w:p>
          <w:p w14:paraId="29BC4AB1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'Sí': 'Expresión para afirmar algo.',</w:t>
            </w:r>
          </w:p>
          <w:p w14:paraId="378A375A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'No': 'Expresión para negar algo.',</w:t>
            </w:r>
          </w:p>
          <w:p w14:paraId="4C7A435F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'Con': 'Indica compañía o medio.',</w:t>
            </w:r>
          </w:p>
          <w:p w14:paraId="09777EE3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'Sin': 'Indica ausencia o falta de algo.',</w:t>
            </w:r>
          </w:p>
          <w:p w14:paraId="484B891B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'Para': 'Indica propósito, destino o destinatario.',</w:t>
            </w:r>
          </w:p>
          <w:p w14:paraId="14D7A4F5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 xml:space="preserve">    'Pero': 'Conjunción que introduce una objeción o contraste.',</w:t>
            </w:r>
          </w:p>
          <w:p w14:paraId="2FDFFDCE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</w:p>
          <w:p w14:paraId="3F18A785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  <w:r w:rsidRPr="006118C0">
              <w:rPr>
                <w:lang w:val="es-MX"/>
              </w:rPr>
              <w:t>};</w:t>
            </w:r>
          </w:p>
          <w:p w14:paraId="3D1D286D" w14:textId="77777777" w:rsid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</w:p>
          <w:p w14:paraId="20FC1972" w14:textId="77777777" w:rsidR="006118C0" w:rsidRPr="006118C0" w:rsidRDefault="006118C0" w:rsidP="006118C0">
            <w:pPr>
              <w:tabs>
                <w:tab w:val="left" w:pos="1140"/>
              </w:tabs>
              <w:jc w:val="left"/>
              <w:rPr>
                <w:lang w:val="es-MX"/>
              </w:rPr>
            </w:pPr>
          </w:p>
          <w:p w14:paraId="4DCA0A49" w14:textId="15456349" w:rsidR="006118C0" w:rsidRPr="00DA079F" w:rsidRDefault="006118C0" w:rsidP="007B021B">
            <w:pPr>
              <w:tabs>
                <w:tab w:val="left" w:pos="1140"/>
              </w:tabs>
              <w:jc w:val="left"/>
              <w:rPr>
                <w:lang w:val="es-MX"/>
              </w:rPr>
            </w:pPr>
          </w:p>
        </w:tc>
      </w:tr>
      <w:tr w:rsidR="00966C00" w14:paraId="07D6C464" w14:textId="77777777" w:rsidTr="006058A7">
        <w:trPr>
          <w:trHeight w:val="726"/>
        </w:trPr>
        <w:tc>
          <w:tcPr>
            <w:tcW w:w="10792" w:type="dxa"/>
          </w:tcPr>
          <w:p w14:paraId="0BE914FC" w14:textId="53E95EF2" w:rsidR="00966C00" w:rsidRPr="00966C00" w:rsidRDefault="00864516" w:rsidP="007B021B">
            <w:pPr>
              <w:tabs>
                <w:tab w:val="left" w:pos="1140"/>
              </w:tabs>
              <w:jc w:val="left"/>
              <w:rPr>
                <w:lang w:val="en-US"/>
              </w:rPr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AEC4314" wp14:editId="581D848B">
                  <wp:extent cx="6859270" cy="4573270"/>
                  <wp:effectExtent l="0" t="0" r="0" b="0"/>
                  <wp:docPr id="1379400089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400089" name="Imagen 1379400089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9270" cy="457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20B256" w14:textId="6F9EA381" w:rsidR="002E65C8" w:rsidRDefault="002E65C8" w:rsidP="008756A9">
      <w:pPr>
        <w:jc w:val="left"/>
        <w:rPr>
          <w:rFonts w:ascii="Book Antiqua" w:hAnsi="Book Antiqua" w:cs="Arial"/>
          <w:b/>
          <w:bCs/>
          <w:iCs/>
          <w:szCs w:val="28"/>
        </w:rPr>
      </w:pPr>
    </w:p>
    <w:p w14:paraId="791EC9E2" w14:textId="0823EEEA" w:rsidR="00DA079F" w:rsidRDefault="00DA079F" w:rsidP="00DA079F">
      <w:pPr>
        <w:jc w:val="left"/>
        <w:rPr>
          <w:rFonts w:ascii="Book Antiqua" w:hAnsi="Book Antiqua" w:cs="Arial"/>
          <w:b/>
          <w:bCs/>
          <w:iCs/>
          <w:szCs w:val="28"/>
          <w:lang w:val="es-MX"/>
        </w:rPr>
      </w:pPr>
    </w:p>
    <w:p w14:paraId="65913889" w14:textId="557B642C" w:rsidR="00DA079F" w:rsidRDefault="00DA079F">
      <w:pPr>
        <w:spacing w:after="0"/>
        <w:jc w:val="left"/>
        <w:rPr>
          <w:rFonts w:ascii="Book Antiqua" w:hAnsi="Book Antiqua" w:cs="Arial"/>
          <w:b/>
          <w:bCs/>
          <w:iCs/>
          <w:szCs w:val="28"/>
          <w:lang w:val="es-MX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2"/>
      </w:tblGrid>
      <w:tr w:rsidR="00DA079F" w14:paraId="344B5451" w14:textId="77777777" w:rsidTr="00DA079F">
        <w:tc>
          <w:tcPr>
            <w:tcW w:w="10792" w:type="dxa"/>
          </w:tcPr>
          <w:p w14:paraId="1ADB60F4" w14:textId="77777777" w:rsidR="00DA079F" w:rsidRDefault="00CD3E04" w:rsidP="00DA079F">
            <w:p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rFonts w:cs="Arial"/>
                <w:b/>
                <w:bCs/>
                <w:iCs/>
                <w:szCs w:val="28"/>
                <w:lang w:val="es-MX"/>
              </w:rPr>
              <w:t>EJERCICIO 04 EN BASE AL EJERCICIO 02 DE LA A LA GUIA 0</w:t>
            </w:r>
            <w:r w:rsidR="00DA079F" w:rsidRPr="00DA079F">
              <w:rPr>
                <w:rFonts w:cs="Arial"/>
                <w:b/>
                <w:bCs/>
                <w:iCs/>
                <w:szCs w:val="28"/>
                <w:lang w:val="es-MX"/>
              </w:rPr>
              <w:t>8</w:t>
            </w:r>
            <w:r>
              <w:rPr>
                <w:rFonts w:cs="Arial"/>
                <w:b/>
                <w:bCs/>
                <w:iCs/>
                <w:szCs w:val="28"/>
                <w:lang w:val="es-MX"/>
              </w:rPr>
              <w:t>, VALIDE TOMANDO EN CUENTA LOS ELEMENTOS DEL DOM2, UNA PANTALLA DE ENVIO DE CORREO ELECTRÒNICO.</w:t>
            </w:r>
          </w:p>
          <w:p w14:paraId="17302BF4" w14:textId="1C261559" w:rsidR="00CD3E04" w:rsidRDefault="00A658BF" w:rsidP="00CD3E04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rFonts w:cs="Arial"/>
                <w:b/>
                <w:bCs/>
                <w:iCs/>
                <w:szCs w:val="28"/>
                <w:lang w:val="es-MX"/>
              </w:rPr>
              <w:t>Utilice focos y onblur, para concer el estado de cada componente, utilice lo menos posible el AddEventListener().</w:t>
            </w:r>
          </w:p>
          <w:p w14:paraId="3DBF8273" w14:textId="11C74230" w:rsidR="00CD3E04" w:rsidRDefault="00A658BF" w:rsidP="00CD3E04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rFonts w:cs="Arial"/>
                <w:b/>
                <w:bCs/>
                <w:iCs/>
                <w:szCs w:val="28"/>
                <w:lang w:val="es-MX"/>
              </w:rPr>
              <w:t>Valide cada componente requerido.</w:t>
            </w:r>
          </w:p>
          <w:p w14:paraId="58A656E1" w14:textId="335E98DF" w:rsidR="00CD3E04" w:rsidRDefault="00A658BF" w:rsidP="00CD3E04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rFonts w:cs="Arial"/>
                <w:b/>
                <w:bCs/>
                <w:iCs/>
                <w:szCs w:val="28"/>
                <w:lang w:val="es-MX"/>
              </w:rPr>
              <w:t>Las validaciones realícelas para todos los campos.</w:t>
            </w:r>
          </w:p>
          <w:p w14:paraId="0F4BF13A" w14:textId="6C860962" w:rsidR="00CD3E04" w:rsidRDefault="00A658BF" w:rsidP="00CD3E04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rFonts w:cs="Arial"/>
                <w:b/>
                <w:bCs/>
                <w:iCs/>
                <w:szCs w:val="28"/>
                <w:lang w:val="es-MX"/>
              </w:rPr>
              <w:t>En la medida de lo posible, utilice expresiones regulares para su validación.</w:t>
            </w:r>
          </w:p>
          <w:p w14:paraId="16355F14" w14:textId="5577F2E1" w:rsidR="00CD3E04" w:rsidRDefault="00A658BF" w:rsidP="00CD3E04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rFonts w:cs="Arial"/>
                <w:b/>
                <w:bCs/>
                <w:iCs/>
                <w:szCs w:val="28"/>
                <w:lang w:val="es-MX"/>
              </w:rPr>
              <w:t>Luego de la validación y al enviar el correo, muestre una pantalla con los diferentes elementos recopilados del formulario.</w:t>
            </w:r>
          </w:p>
          <w:p w14:paraId="787DD5F5" w14:textId="5FBCCAF6" w:rsidR="00CD3E04" w:rsidRDefault="00A658BF" w:rsidP="00CD3E04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rFonts w:cs="Arial"/>
                <w:b/>
                <w:bCs/>
                <w:iCs/>
                <w:szCs w:val="28"/>
                <w:lang w:val="es-MX"/>
              </w:rPr>
              <w:t>Formatee la pantalla y el resultado con hojas de estilo</w:t>
            </w:r>
          </w:p>
          <w:p w14:paraId="78A0813E" w14:textId="2176C33C" w:rsidR="00CD3E04" w:rsidRDefault="00A658BF" w:rsidP="00CD3E04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rFonts w:cs="Arial"/>
                <w:b/>
                <w:bCs/>
                <w:iCs/>
                <w:szCs w:val="28"/>
                <w:lang w:val="es-MX"/>
              </w:rPr>
              <w:t>Los campos a validad y enviar son:</w:t>
            </w:r>
          </w:p>
          <w:p w14:paraId="0C424910" w14:textId="3B0F94D7" w:rsidR="00CD3E04" w:rsidRDefault="00CD3E04" w:rsidP="00CD3E04">
            <w:pPr>
              <w:pStyle w:val="ListParagraph"/>
              <w:numPr>
                <w:ilvl w:val="1"/>
                <w:numId w:val="44"/>
              </w:num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rFonts w:cs="Arial"/>
                <w:b/>
                <w:bCs/>
                <w:iCs/>
                <w:szCs w:val="28"/>
                <w:lang w:val="es-MX"/>
              </w:rPr>
              <w:t xml:space="preserve">Remitente del correo (De) </w:t>
            </w:r>
            <w:r w:rsidR="002627B7">
              <w:rPr>
                <w:rFonts w:cs="Arial"/>
                <w:b/>
                <w:bCs/>
                <w:iCs/>
                <w:szCs w:val="28"/>
                <w:lang w:val="es-MX"/>
              </w:rPr>
              <w:t xml:space="preserve"> - Nombre y correo, validado con expresión regular</w:t>
            </w:r>
          </w:p>
          <w:p w14:paraId="5F1DDEC3" w14:textId="379BD2EB" w:rsidR="00CD3E04" w:rsidRDefault="00CD3E04" w:rsidP="00CD3E04">
            <w:pPr>
              <w:pStyle w:val="ListParagraph"/>
              <w:numPr>
                <w:ilvl w:val="1"/>
                <w:numId w:val="44"/>
              </w:num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rFonts w:cs="Arial"/>
                <w:b/>
                <w:bCs/>
                <w:iCs/>
                <w:szCs w:val="28"/>
                <w:lang w:val="es-MX"/>
              </w:rPr>
              <w:t xml:space="preserve"> Destinatario del correo (Para)</w:t>
            </w:r>
            <w:r w:rsidR="002627B7">
              <w:rPr>
                <w:rFonts w:cs="Arial"/>
                <w:b/>
                <w:bCs/>
                <w:iCs/>
                <w:szCs w:val="28"/>
                <w:lang w:val="es-MX"/>
              </w:rPr>
              <w:t xml:space="preserve"> – Nombre y correo, validado con expresión regular.</w:t>
            </w:r>
          </w:p>
          <w:p w14:paraId="7AF02030" w14:textId="2FC908E5" w:rsidR="00CD3E04" w:rsidRDefault="00CD3E04" w:rsidP="00CD3E04">
            <w:pPr>
              <w:pStyle w:val="ListParagraph"/>
              <w:numPr>
                <w:ilvl w:val="1"/>
                <w:numId w:val="44"/>
              </w:num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rFonts w:cs="Arial"/>
                <w:b/>
                <w:bCs/>
                <w:iCs/>
                <w:szCs w:val="28"/>
                <w:lang w:val="es-MX"/>
              </w:rPr>
              <w:t>Destinatario con copia (CC)</w:t>
            </w:r>
            <w:r w:rsidR="002627B7">
              <w:rPr>
                <w:rFonts w:cs="Arial"/>
                <w:b/>
                <w:bCs/>
                <w:iCs/>
                <w:szCs w:val="28"/>
                <w:lang w:val="es-MX"/>
              </w:rPr>
              <w:t xml:space="preserve"> – Nombre y correo, validado con expresión regular.</w:t>
            </w:r>
          </w:p>
          <w:p w14:paraId="167D46F5" w14:textId="2156E41C" w:rsidR="00CD3E04" w:rsidRDefault="00CD3E04" w:rsidP="00CD3E04">
            <w:pPr>
              <w:pStyle w:val="ListParagraph"/>
              <w:numPr>
                <w:ilvl w:val="1"/>
                <w:numId w:val="44"/>
              </w:num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rFonts w:cs="Arial"/>
                <w:b/>
                <w:bCs/>
                <w:iCs/>
                <w:szCs w:val="28"/>
                <w:lang w:val="es-MX"/>
              </w:rPr>
              <w:t xml:space="preserve">Destinatario con copia oculta (CCO) </w:t>
            </w:r>
            <w:r w:rsidR="002627B7">
              <w:rPr>
                <w:rFonts w:cs="Arial"/>
                <w:b/>
                <w:bCs/>
                <w:iCs/>
                <w:szCs w:val="28"/>
                <w:lang w:val="es-MX"/>
              </w:rPr>
              <w:t xml:space="preserve"> - Nombre y correo validad con expresión regular.</w:t>
            </w:r>
          </w:p>
          <w:p w14:paraId="1D77DDA2" w14:textId="3E9EDF37" w:rsidR="00CD3E04" w:rsidRDefault="00CD3E04" w:rsidP="00CD3E04">
            <w:pPr>
              <w:pStyle w:val="ListParagraph"/>
              <w:numPr>
                <w:ilvl w:val="1"/>
                <w:numId w:val="44"/>
              </w:num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rFonts w:cs="Arial"/>
                <w:b/>
                <w:bCs/>
                <w:iCs/>
                <w:szCs w:val="28"/>
                <w:lang w:val="es-MX"/>
              </w:rPr>
              <w:t>Asunto del mensaje.</w:t>
            </w:r>
            <w:r w:rsidR="002627B7">
              <w:rPr>
                <w:rFonts w:cs="Arial"/>
                <w:b/>
                <w:bCs/>
                <w:iCs/>
                <w:szCs w:val="28"/>
                <w:lang w:val="es-MX"/>
              </w:rPr>
              <w:t xml:space="preserve"> – Requerido, validado con script.</w:t>
            </w:r>
          </w:p>
          <w:p w14:paraId="79BFCF16" w14:textId="7E39135C" w:rsidR="00CD3E04" w:rsidRDefault="00CD3E04" w:rsidP="00CD3E04">
            <w:pPr>
              <w:pStyle w:val="ListParagraph"/>
              <w:numPr>
                <w:ilvl w:val="1"/>
                <w:numId w:val="44"/>
              </w:num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rFonts w:cs="Arial"/>
                <w:b/>
                <w:bCs/>
                <w:iCs/>
                <w:szCs w:val="28"/>
                <w:lang w:val="es-MX"/>
              </w:rPr>
              <w:t>Mensaje.</w:t>
            </w:r>
            <w:r w:rsidR="002627B7">
              <w:rPr>
                <w:rFonts w:cs="Arial"/>
                <w:b/>
                <w:bCs/>
                <w:iCs/>
                <w:szCs w:val="28"/>
                <w:lang w:val="es-MX"/>
              </w:rPr>
              <w:t xml:space="preserve"> – Requerido, validado con script.</w:t>
            </w:r>
          </w:p>
          <w:p w14:paraId="25B1E282" w14:textId="582DBF86" w:rsidR="00CD3E04" w:rsidRPr="00CD3E04" w:rsidRDefault="00CD3E04" w:rsidP="00CD3E04">
            <w:pPr>
              <w:pStyle w:val="ListParagraph"/>
              <w:numPr>
                <w:ilvl w:val="1"/>
                <w:numId w:val="44"/>
              </w:num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rFonts w:cs="Arial"/>
                <w:b/>
                <w:bCs/>
                <w:iCs/>
                <w:szCs w:val="28"/>
                <w:lang w:val="es-MX"/>
              </w:rPr>
              <w:t>Adjuntar Archivo.</w:t>
            </w:r>
            <w:r w:rsidR="002627B7">
              <w:rPr>
                <w:rFonts w:cs="Arial"/>
                <w:b/>
                <w:bCs/>
                <w:iCs/>
                <w:szCs w:val="28"/>
                <w:lang w:val="es-MX"/>
              </w:rPr>
              <w:t xml:space="preserve"> – Admite los siguientes tipos: .jpg, .png, .docx y pdf.</w:t>
            </w:r>
          </w:p>
        </w:tc>
      </w:tr>
      <w:tr w:rsidR="00DA079F" w14:paraId="5BC728D5" w14:textId="77777777" w:rsidTr="00DA079F">
        <w:tc>
          <w:tcPr>
            <w:tcW w:w="10792" w:type="dxa"/>
          </w:tcPr>
          <w:p w14:paraId="327208C5" w14:textId="02766739" w:rsidR="00DA079F" w:rsidRDefault="00DA079F" w:rsidP="00DA079F">
            <w:pPr>
              <w:jc w:val="left"/>
              <w:rPr>
                <w:rFonts w:cs="Arial"/>
                <w:b/>
                <w:bCs/>
                <w:iCs/>
                <w:szCs w:val="28"/>
                <w:lang w:val="es-MX"/>
              </w:rPr>
            </w:pPr>
            <w:r>
              <w:rPr>
                <w:b/>
                <w:noProof/>
                <w:sz w:val="20"/>
                <w:lang w:val="de-DE"/>
              </w:rPr>
              <w:lastRenderedPageBreak/>
              <w:drawing>
                <wp:inline distT="0" distB="0" distL="0" distR="0" wp14:anchorId="1362A224" wp14:editId="5ED27D69">
                  <wp:extent cx="6496050" cy="3930155"/>
                  <wp:effectExtent l="152400" t="152400" r="361950" b="356235"/>
                  <wp:docPr id="476420089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1627" cy="3933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88E0C6" w14:textId="77777777" w:rsidR="008756A9" w:rsidRDefault="008756A9" w:rsidP="00DA079F">
      <w:pPr>
        <w:jc w:val="left"/>
        <w:rPr>
          <w:rFonts w:ascii="Book Antiqua" w:hAnsi="Book Antiqua" w:cs="Arial"/>
          <w:b/>
          <w:bCs/>
          <w:iCs/>
          <w:szCs w:val="28"/>
          <w:lang w:val="es-MX"/>
        </w:rPr>
      </w:pPr>
    </w:p>
    <w:sectPr w:rsidR="008756A9" w:rsidSect="001B4B22">
      <w:footerReference w:type="default" r:id="rId23"/>
      <w:footerReference w:type="first" r:id="rId24"/>
      <w:type w:val="continuous"/>
      <w:pgSz w:w="12242" w:h="15842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161DA7" w14:textId="77777777" w:rsidR="00352E58" w:rsidRDefault="00352E58">
      <w:r>
        <w:separator/>
      </w:r>
    </w:p>
  </w:endnote>
  <w:endnote w:type="continuationSeparator" w:id="0">
    <w:p w14:paraId="48244CBA" w14:textId="77777777" w:rsidR="00352E58" w:rsidRDefault="00352E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auto"/>
    <w:pitch w:val="default"/>
  </w:font>
  <w:font w:name="AR PL UMing HK">
    <w:altName w:val="Times New Roman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Lohit Hindi">
    <w:altName w:val="Times New Roman"/>
    <w:panose1 w:val="00000000000000000000"/>
    <w:charset w:val="00"/>
    <w:family w:val="roman"/>
    <w:notTrueType/>
    <w:pitch w:val="default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1B4918" w14:textId="0392F222" w:rsidR="00BB5F7A" w:rsidRDefault="00BB5F7A" w:rsidP="003F7C98">
    <w:pPr>
      <w:pStyle w:val="Footer"/>
      <w:pBdr>
        <w:top w:val="single" w:sz="4" w:space="1" w:color="auto"/>
      </w:pBdr>
      <w:tabs>
        <w:tab w:val="clear" w:pos="4252"/>
        <w:tab w:val="clear" w:pos="8504"/>
        <w:tab w:val="center" w:pos="4874"/>
      </w:tabs>
      <w:rPr>
        <w:rFonts w:ascii="Bookman Old Style" w:hAnsi="Bookman Old Style"/>
      </w:rPr>
    </w:pPr>
    <w:r>
      <w:rPr>
        <w:b/>
        <w:szCs w:val="20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D6C42">
      <w:rPr>
        <w:rStyle w:val="PageNumber"/>
        <w:noProof/>
      </w:rPr>
      <w:t>21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D76E2" w14:textId="77777777" w:rsidR="00BB5F7A" w:rsidRDefault="00BB5F7A" w:rsidP="00840626">
    <w:pPr>
      <w:pStyle w:val="Footer"/>
      <w:pBdr>
        <w:top w:val="single" w:sz="4" w:space="1" w:color="auto"/>
      </w:pBdr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D6C42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</w:rPr>
      <w:t xml:space="preserve"> /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AD6C42">
      <w:rPr>
        <w:rStyle w:val="PageNumber"/>
        <w:noProof/>
      </w:rPr>
      <w:t>39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DF6136" w14:textId="77777777" w:rsidR="00352E58" w:rsidRDefault="00352E58">
      <w:r>
        <w:separator/>
      </w:r>
    </w:p>
  </w:footnote>
  <w:footnote w:type="continuationSeparator" w:id="0">
    <w:p w14:paraId="49F0ADA9" w14:textId="77777777" w:rsidR="00352E58" w:rsidRDefault="00352E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4.4pt;height:14.4pt;visibility:visible;mso-wrap-style:square" o:bullet="t">
        <v:imagedata r:id="rId1" o:title=""/>
      </v:shape>
    </w:pict>
  </w:numPicBullet>
  <w:abstractNum w:abstractNumId="0" w15:restartNumberingAfterBreak="0">
    <w:nsid w:val="00D76016"/>
    <w:multiLevelType w:val="multilevel"/>
    <w:tmpl w:val="058C48F0"/>
    <w:lvl w:ilvl="0">
      <w:start w:val="1"/>
      <w:numFmt w:val="bullet"/>
      <w:lvlText w:val=""/>
      <w:lvlJc w:val="left"/>
      <w:pPr>
        <w:ind w:left="340" w:hanging="340"/>
      </w:pPr>
      <w:rPr>
        <w:rFonts w:ascii="Wingdings" w:hAnsi="Wingdings" w:hint="default"/>
        <w:sz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631088"/>
    <w:multiLevelType w:val="hybridMultilevel"/>
    <w:tmpl w:val="ED905CE8"/>
    <w:lvl w:ilvl="0" w:tplc="4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9087C"/>
    <w:multiLevelType w:val="hybridMultilevel"/>
    <w:tmpl w:val="C0283DF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64A0152"/>
    <w:multiLevelType w:val="hybridMultilevel"/>
    <w:tmpl w:val="3E1E6CD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A7D082B"/>
    <w:multiLevelType w:val="hybridMultilevel"/>
    <w:tmpl w:val="2DA0A40C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A6CEB"/>
    <w:multiLevelType w:val="hybridMultilevel"/>
    <w:tmpl w:val="91B668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E42433"/>
    <w:multiLevelType w:val="hybridMultilevel"/>
    <w:tmpl w:val="E0AE0BDC"/>
    <w:lvl w:ilvl="0" w:tplc="0C0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FF2309"/>
    <w:multiLevelType w:val="hybridMultilevel"/>
    <w:tmpl w:val="AEDA7E24"/>
    <w:lvl w:ilvl="0" w:tplc="4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CD378C9"/>
    <w:multiLevelType w:val="hybridMultilevel"/>
    <w:tmpl w:val="06A2CA68"/>
    <w:lvl w:ilvl="0" w:tplc="C45A2A52">
      <w:start w:val="1"/>
      <w:numFmt w:val="bullet"/>
      <w:lvlText w:val=""/>
      <w:lvlJc w:val="left"/>
      <w:pPr>
        <w:tabs>
          <w:tab w:val="num" w:pos="170"/>
        </w:tabs>
        <w:ind w:left="170" w:hanging="170"/>
      </w:pPr>
      <w:rPr>
        <w:rFonts w:ascii="Symbol" w:hAnsi="Symbol" w:hint="default"/>
        <w:sz w:val="18"/>
        <w:szCs w:val="18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CA78F3"/>
    <w:multiLevelType w:val="hybridMultilevel"/>
    <w:tmpl w:val="ACEED0B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452A82"/>
    <w:multiLevelType w:val="hybridMultilevel"/>
    <w:tmpl w:val="D75A374E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0970736"/>
    <w:multiLevelType w:val="hybridMultilevel"/>
    <w:tmpl w:val="B7966E9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D57266"/>
    <w:multiLevelType w:val="hybridMultilevel"/>
    <w:tmpl w:val="293C2A7E"/>
    <w:lvl w:ilvl="0" w:tplc="FFFFFFFF">
      <w:start w:val="1"/>
      <w:numFmt w:val="decimal"/>
      <w:lvlText w:val="%1)"/>
      <w:lvlJc w:val="left"/>
      <w:pPr>
        <w:tabs>
          <w:tab w:val="num" w:pos="397"/>
        </w:tabs>
        <w:ind w:left="397" w:hanging="397"/>
      </w:pPr>
      <w:rPr>
        <w:rFonts w:hint="default"/>
        <w:b/>
        <w:i w:val="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823F9E"/>
    <w:multiLevelType w:val="hybridMultilevel"/>
    <w:tmpl w:val="BE96F24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CE87A48"/>
    <w:multiLevelType w:val="hybridMultilevel"/>
    <w:tmpl w:val="D03AF2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FE3FF5"/>
    <w:multiLevelType w:val="hybridMultilevel"/>
    <w:tmpl w:val="CF10404A"/>
    <w:lvl w:ilvl="0" w:tplc="0C0A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B20054"/>
    <w:multiLevelType w:val="hybridMultilevel"/>
    <w:tmpl w:val="557E45C6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4C0CB8"/>
    <w:multiLevelType w:val="hybridMultilevel"/>
    <w:tmpl w:val="48AAF354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BF40AF2"/>
    <w:multiLevelType w:val="hybridMultilevel"/>
    <w:tmpl w:val="C0FAB170"/>
    <w:lvl w:ilvl="0" w:tplc="2ACE79AC">
      <w:start w:val="1"/>
      <w:numFmt w:val="bullet"/>
      <w:pStyle w:val="VietasTesis"/>
      <w:lvlText w:val="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100"/>
        </w:tabs>
        <w:ind w:left="11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20"/>
        </w:tabs>
        <w:ind w:left="18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40"/>
        </w:tabs>
        <w:ind w:left="25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60"/>
        </w:tabs>
        <w:ind w:left="32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80"/>
        </w:tabs>
        <w:ind w:left="39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700"/>
        </w:tabs>
        <w:ind w:left="47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20"/>
        </w:tabs>
        <w:ind w:left="54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40"/>
        </w:tabs>
        <w:ind w:left="6140" w:hanging="360"/>
      </w:pPr>
      <w:rPr>
        <w:rFonts w:ascii="Wingdings" w:hAnsi="Wingdings" w:hint="default"/>
      </w:rPr>
    </w:lvl>
  </w:abstractNum>
  <w:abstractNum w:abstractNumId="19" w15:restartNumberingAfterBreak="0">
    <w:nsid w:val="4DD65F3A"/>
    <w:multiLevelType w:val="multilevel"/>
    <w:tmpl w:val="AB763BB6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sz w:val="32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0" w15:restartNumberingAfterBreak="0">
    <w:nsid w:val="506E5D2A"/>
    <w:multiLevelType w:val="hybridMultilevel"/>
    <w:tmpl w:val="D910F7F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160163"/>
    <w:multiLevelType w:val="hybridMultilevel"/>
    <w:tmpl w:val="E318A870"/>
    <w:lvl w:ilvl="0" w:tplc="BAF82DD6">
      <w:start w:val="1"/>
      <w:numFmt w:val="decimal"/>
      <w:lvlText w:val="%1."/>
      <w:lvlJc w:val="left"/>
      <w:pPr>
        <w:tabs>
          <w:tab w:val="num" w:pos="369"/>
        </w:tabs>
        <w:ind w:left="369" w:hanging="369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4493BB9"/>
    <w:multiLevelType w:val="hybridMultilevel"/>
    <w:tmpl w:val="B0C02472"/>
    <w:lvl w:ilvl="0" w:tplc="F452B282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b/>
        <w:i w:val="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9A5637"/>
    <w:multiLevelType w:val="multilevel"/>
    <w:tmpl w:val="89FE55DE"/>
    <w:lvl w:ilvl="0">
      <w:start w:val="1"/>
      <w:numFmt w:val="bullet"/>
      <w:lvlText w:val="✔"/>
      <w:lvlJc w:val="left"/>
      <w:pPr>
        <w:ind w:left="340" w:hanging="34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8046588"/>
    <w:multiLevelType w:val="hybridMultilevel"/>
    <w:tmpl w:val="E12E30F0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9C5DD7"/>
    <w:multiLevelType w:val="hybridMultilevel"/>
    <w:tmpl w:val="91B68BB4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4A1E24"/>
    <w:multiLevelType w:val="hybridMultilevel"/>
    <w:tmpl w:val="EA429B62"/>
    <w:lvl w:ilvl="0" w:tplc="BAF82DD6">
      <w:start w:val="1"/>
      <w:numFmt w:val="decimal"/>
      <w:lvlText w:val="%1."/>
      <w:lvlJc w:val="left"/>
      <w:pPr>
        <w:tabs>
          <w:tab w:val="num" w:pos="369"/>
        </w:tabs>
        <w:ind w:left="369" w:hanging="369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1780B0C"/>
    <w:multiLevelType w:val="hybridMultilevel"/>
    <w:tmpl w:val="F1CCAAB4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4F01475"/>
    <w:multiLevelType w:val="hybridMultilevel"/>
    <w:tmpl w:val="DF58CA9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257CE6"/>
    <w:multiLevelType w:val="hybridMultilevel"/>
    <w:tmpl w:val="9C922014"/>
    <w:lvl w:ilvl="0" w:tplc="F452B282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661DB1"/>
    <w:multiLevelType w:val="hybridMultilevel"/>
    <w:tmpl w:val="70D62D7C"/>
    <w:lvl w:ilvl="0" w:tplc="0C0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50233D"/>
    <w:multiLevelType w:val="hybridMultilevel"/>
    <w:tmpl w:val="04E872DE"/>
    <w:lvl w:ilvl="0" w:tplc="F452B282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AA5A94"/>
    <w:multiLevelType w:val="hybridMultilevel"/>
    <w:tmpl w:val="5C9E8272"/>
    <w:lvl w:ilvl="0" w:tplc="F452B282">
      <w:start w:val="1"/>
      <w:numFmt w:val="bullet"/>
      <w:lvlText w:val=""/>
      <w:lvlJc w:val="left"/>
      <w:pPr>
        <w:tabs>
          <w:tab w:val="num" w:pos="340"/>
        </w:tabs>
        <w:ind w:left="340" w:hanging="34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554C8"/>
    <w:multiLevelType w:val="hybridMultilevel"/>
    <w:tmpl w:val="A22628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C16257"/>
    <w:multiLevelType w:val="hybridMultilevel"/>
    <w:tmpl w:val="E0D00A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20792C"/>
    <w:multiLevelType w:val="hybridMultilevel"/>
    <w:tmpl w:val="416883B2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B571BC"/>
    <w:multiLevelType w:val="hybridMultilevel"/>
    <w:tmpl w:val="3D10213C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>
      <w:start w:val="1"/>
      <w:numFmt w:val="lowerLetter"/>
      <w:lvlText w:val="%2."/>
      <w:lvlJc w:val="left"/>
      <w:pPr>
        <w:ind w:left="1440" w:hanging="360"/>
      </w:pPr>
    </w:lvl>
    <w:lvl w:ilvl="2" w:tplc="440A001B">
      <w:start w:val="1"/>
      <w:numFmt w:val="lowerRoman"/>
      <w:lvlText w:val="%3."/>
      <w:lvlJc w:val="right"/>
      <w:pPr>
        <w:ind w:left="2160" w:hanging="180"/>
      </w:pPr>
    </w:lvl>
    <w:lvl w:ilvl="3" w:tplc="440A000F">
      <w:start w:val="1"/>
      <w:numFmt w:val="decimal"/>
      <w:lvlText w:val="%4."/>
      <w:lvlJc w:val="left"/>
      <w:pPr>
        <w:ind w:left="2880" w:hanging="360"/>
      </w:pPr>
    </w:lvl>
    <w:lvl w:ilvl="4" w:tplc="440A0019">
      <w:start w:val="1"/>
      <w:numFmt w:val="lowerLetter"/>
      <w:lvlText w:val="%5."/>
      <w:lvlJc w:val="left"/>
      <w:pPr>
        <w:ind w:left="3600" w:hanging="360"/>
      </w:pPr>
    </w:lvl>
    <w:lvl w:ilvl="5" w:tplc="440A001B">
      <w:start w:val="1"/>
      <w:numFmt w:val="lowerRoman"/>
      <w:lvlText w:val="%6."/>
      <w:lvlJc w:val="right"/>
      <w:pPr>
        <w:ind w:left="4320" w:hanging="180"/>
      </w:pPr>
    </w:lvl>
    <w:lvl w:ilvl="6" w:tplc="440A000F">
      <w:start w:val="1"/>
      <w:numFmt w:val="decimal"/>
      <w:lvlText w:val="%7."/>
      <w:lvlJc w:val="left"/>
      <w:pPr>
        <w:ind w:left="5040" w:hanging="360"/>
      </w:pPr>
    </w:lvl>
    <w:lvl w:ilvl="7" w:tplc="440A0019">
      <w:start w:val="1"/>
      <w:numFmt w:val="lowerLetter"/>
      <w:lvlText w:val="%8."/>
      <w:lvlJc w:val="left"/>
      <w:pPr>
        <w:ind w:left="5760" w:hanging="360"/>
      </w:pPr>
    </w:lvl>
    <w:lvl w:ilvl="8" w:tplc="440A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C30722"/>
    <w:multiLevelType w:val="hybridMultilevel"/>
    <w:tmpl w:val="C0283DFE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E91C9E"/>
    <w:multiLevelType w:val="hybridMultilevel"/>
    <w:tmpl w:val="218E90C0"/>
    <w:lvl w:ilvl="0" w:tplc="4754DCC4">
      <w:start w:val="1"/>
      <w:numFmt w:val="lowerLetter"/>
      <w:lvlText w:val="%1)"/>
      <w:lvlJc w:val="left"/>
      <w:pPr>
        <w:tabs>
          <w:tab w:val="num" w:pos="369"/>
        </w:tabs>
        <w:ind w:left="369" w:hanging="369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E6D01A1"/>
    <w:multiLevelType w:val="hybridMultilevel"/>
    <w:tmpl w:val="73E8E81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7310697">
    <w:abstractNumId w:val="20"/>
  </w:num>
  <w:num w:numId="2" w16cid:durableId="568884178">
    <w:abstractNumId w:val="15"/>
  </w:num>
  <w:num w:numId="3" w16cid:durableId="1389114203">
    <w:abstractNumId w:val="13"/>
  </w:num>
  <w:num w:numId="4" w16cid:durableId="365059419">
    <w:abstractNumId w:val="3"/>
  </w:num>
  <w:num w:numId="5" w16cid:durableId="1200776372">
    <w:abstractNumId w:val="27"/>
  </w:num>
  <w:num w:numId="6" w16cid:durableId="361714629">
    <w:abstractNumId w:val="30"/>
  </w:num>
  <w:num w:numId="7" w16cid:durableId="577591371">
    <w:abstractNumId w:val="32"/>
  </w:num>
  <w:num w:numId="8" w16cid:durableId="465053033">
    <w:abstractNumId w:val="29"/>
  </w:num>
  <w:num w:numId="9" w16cid:durableId="985233870">
    <w:abstractNumId w:val="31"/>
  </w:num>
  <w:num w:numId="10" w16cid:durableId="1661884284">
    <w:abstractNumId w:val="12"/>
  </w:num>
  <w:num w:numId="11" w16cid:durableId="1017149871">
    <w:abstractNumId w:val="22"/>
  </w:num>
  <w:num w:numId="12" w16cid:durableId="1479376595">
    <w:abstractNumId w:val="17"/>
  </w:num>
  <w:num w:numId="13" w16cid:durableId="276568448">
    <w:abstractNumId w:val="6"/>
  </w:num>
  <w:num w:numId="14" w16cid:durableId="986595047">
    <w:abstractNumId w:val="38"/>
  </w:num>
  <w:num w:numId="15" w16cid:durableId="424305824">
    <w:abstractNumId w:val="26"/>
  </w:num>
  <w:num w:numId="16" w16cid:durableId="317151260">
    <w:abstractNumId w:val="21"/>
  </w:num>
  <w:num w:numId="17" w16cid:durableId="1639803805">
    <w:abstractNumId w:val="18"/>
  </w:num>
  <w:num w:numId="18" w16cid:durableId="872889007">
    <w:abstractNumId w:val="8"/>
  </w:num>
  <w:num w:numId="19" w16cid:durableId="1860772329">
    <w:abstractNumId w:val="37"/>
  </w:num>
  <w:num w:numId="20" w16cid:durableId="1083189101">
    <w:abstractNumId w:val="10"/>
  </w:num>
  <w:num w:numId="21" w16cid:durableId="1440105340">
    <w:abstractNumId w:val="2"/>
  </w:num>
  <w:num w:numId="22" w16cid:durableId="1726249572">
    <w:abstractNumId w:val="16"/>
  </w:num>
  <w:num w:numId="23" w16cid:durableId="1713993737">
    <w:abstractNumId w:val="28"/>
  </w:num>
  <w:num w:numId="24" w16cid:durableId="14619189">
    <w:abstractNumId w:val="24"/>
  </w:num>
  <w:num w:numId="25" w16cid:durableId="1332370358">
    <w:abstractNumId w:val="7"/>
  </w:num>
  <w:num w:numId="26" w16cid:durableId="1938632687">
    <w:abstractNumId w:val="10"/>
  </w:num>
  <w:num w:numId="27" w16cid:durableId="34271189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090548046">
    <w:abstractNumId w:val="20"/>
  </w:num>
  <w:num w:numId="29" w16cid:durableId="2077361944">
    <w:abstractNumId w:val="18"/>
  </w:num>
  <w:num w:numId="30" w16cid:durableId="183090490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258639180">
    <w:abstractNumId w:val="11"/>
  </w:num>
  <w:num w:numId="32" w16cid:durableId="65341413">
    <w:abstractNumId w:val="39"/>
  </w:num>
  <w:num w:numId="33" w16cid:durableId="288048408">
    <w:abstractNumId w:val="25"/>
  </w:num>
  <w:num w:numId="34" w16cid:durableId="887107743">
    <w:abstractNumId w:val="33"/>
  </w:num>
  <w:num w:numId="35" w16cid:durableId="1065681028">
    <w:abstractNumId w:val="1"/>
  </w:num>
  <w:num w:numId="36" w16cid:durableId="1743019184">
    <w:abstractNumId w:val="23"/>
  </w:num>
  <w:num w:numId="37" w16cid:durableId="116411510">
    <w:abstractNumId w:val="0"/>
  </w:num>
  <w:num w:numId="38" w16cid:durableId="159085140">
    <w:abstractNumId w:val="19"/>
  </w:num>
  <w:num w:numId="39" w16cid:durableId="635795580">
    <w:abstractNumId w:val="4"/>
  </w:num>
  <w:num w:numId="40" w16cid:durableId="1393842759">
    <w:abstractNumId w:val="35"/>
  </w:num>
  <w:num w:numId="41" w16cid:durableId="1487435242">
    <w:abstractNumId w:val="34"/>
  </w:num>
  <w:num w:numId="42" w16cid:durableId="788281898">
    <w:abstractNumId w:val="9"/>
  </w:num>
  <w:num w:numId="43" w16cid:durableId="1485733880">
    <w:abstractNumId w:val="14"/>
  </w:num>
  <w:num w:numId="44" w16cid:durableId="12330016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3090"/>
    <w:rsid w:val="00007538"/>
    <w:rsid w:val="000109C9"/>
    <w:rsid w:val="00015B53"/>
    <w:rsid w:val="000175FA"/>
    <w:rsid w:val="0002258B"/>
    <w:rsid w:val="000300E9"/>
    <w:rsid w:val="0003348E"/>
    <w:rsid w:val="00034953"/>
    <w:rsid w:val="0003570A"/>
    <w:rsid w:val="00036AA3"/>
    <w:rsid w:val="00036ED8"/>
    <w:rsid w:val="00041366"/>
    <w:rsid w:val="0004701C"/>
    <w:rsid w:val="000500B4"/>
    <w:rsid w:val="00050ECF"/>
    <w:rsid w:val="00051612"/>
    <w:rsid w:val="0005733B"/>
    <w:rsid w:val="00060DBF"/>
    <w:rsid w:val="0006470E"/>
    <w:rsid w:val="00064716"/>
    <w:rsid w:val="00064F7B"/>
    <w:rsid w:val="0006760C"/>
    <w:rsid w:val="00067A78"/>
    <w:rsid w:val="00070C59"/>
    <w:rsid w:val="00075FB9"/>
    <w:rsid w:val="00094E73"/>
    <w:rsid w:val="00095E08"/>
    <w:rsid w:val="000A2C00"/>
    <w:rsid w:val="000B0829"/>
    <w:rsid w:val="000B6A66"/>
    <w:rsid w:val="000C05D4"/>
    <w:rsid w:val="000C6EF5"/>
    <w:rsid w:val="000D0CDF"/>
    <w:rsid w:val="000D502F"/>
    <w:rsid w:val="000D7603"/>
    <w:rsid w:val="000E04DB"/>
    <w:rsid w:val="000F4A14"/>
    <w:rsid w:val="000F71DB"/>
    <w:rsid w:val="00104EE2"/>
    <w:rsid w:val="00105CB2"/>
    <w:rsid w:val="001064E6"/>
    <w:rsid w:val="00114C50"/>
    <w:rsid w:val="00116540"/>
    <w:rsid w:val="0012065E"/>
    <w:rsid w:val="0012166A"/>
    <w:rsid w:val="00130D7D"/>
    <w:rsid w:val="00135293"/>
    <w:rsid w:val="00137383"/>
    <w:rsid w:val="00137DA2"/>
    <w:rsid w:val="001504AC"/>
    <w:rsid w:val="00157FFC"/>
    <w:rsid w:val="00162087"/>
    <w:rsid w:val="00162B30"/>
    <w:rsid w:val="0016592C"/>
    <w:rsid w:val="00170E88"/>
    <w:rsid w:val="00171FAA"/>
    <w:rsid w:val="001743A3"/>
    <w:rsid w:val="00185342"/>
    <w:rsid w:val="00187C41"/>
    <w:rsid w:val="00190A5B"/>
    <w:rsid w:val="00190CA9"/>
    <w:rsid w:val="00195ED4"/>
    <w:rsid w:val="00196822"/>
    <w:rsid w:val="001A45EC"/>
    <w:rsid w:val="001A4F45"/>
    <w:rsid w:val="001A54BB"/>
    <w:rsid w:val="001B4B22"/>
    <w:rsid w:val="001B4EA2"/>
    <w:rsid w:val="001B68CC"/>
    <w:rsid w:val="001B7D6C"/>
    <w:rsid w:val="001C1035"/>
    <w:rsid w:val="001C1111"/>
    <w:rsid w:val="001C1369"/>
    <w:rsid w:val="001C20D3"/>
    <w:rsid w:val="001C213E"/>
    <w:rsid w:val="001C3476"/>
    <w:rsid w:val="001C78BA"/>
    <w:rsid w:val="001C7DDB"/>
    <w:rsid w:val="001D03AC"/>
    <w:rsid w:val="001D1828"/>
    <w:rsid w:val="001D1D51"/>
    <w:rsid w:val="001D391A"/>
    <w:rsid w:val="001D3C9E"/>
    <w:rsid w:val="001E52B0"/>
    <w:rsid w:val="001E7AF2"/>
    <w:rsid w:val="001F0298"/>
    <w:rsid w:val="001F3857"/>
    <w:rsid w:val="001F7C85"/>
    <w:rsid w:val="00202922"/>
    <w:rsid w:val="00204E2E"/>
    <w:rsid w:val="00205126"/>
    <w:rsid w:val="00207168"/>
    <w:rsid w:val="0021084C"/>
    <w:rsid w:val="002145E5"/>
    <w:rsid w:val="00217891"/>
    <w:rsid w:val="00220949"/>
    <w:rsid w:val="00220ED3"/>
    <w:rsid w:val="00223B52"/>
    <w:rsid w:val="00223FCE"/>
    <w:rsid w:val="002244FE"/>
    <w:rsid w:val="00224A88"/>
    <w:rsid w:val="00235BB3"/>
    <w:rsid w:val="00236152"/>
    <w:rsid w:val="00242610"/>
    <w:rsid w:val="00243E25"/>
    <w:rsid w:val="002440CD"/>
    <w:rsid w:val="00247B83"/>
    <w:rsid w:val="002507E4"/>
    <w:rsid w:val="0025212C"/>
    <w:rsid w:val="00253441"/>
    <w:rsid w:val="00253ED8"/>
    <w:rsid w:val="002627B7"/>
    <w:rsid w:val="00265A0F"/>
    <w:rsid w:val="00266838"/>
    <w:rsid w:val="00267C20"/>
    <w:rsid w:val="00271B2F"/>
    <w:rsid w:val="00275DDC"/>
    <w:rsid w:val="002771D6"/>
    <w:rsid w:val="00280C91"/>
    <w:rsid w:val="0028332A"/>
    <w:rsid w:val="00286CC3"/>
    <w:rsid w:val="00286EFF"/>
    <w:rsid w:val="0029492C"/>
    <w:rsid w:val="002952B4"/>
    <w:rsid w:val="00296C9C"/>
    <w:rsid w:val="00296D79"/>
    <w:rsid w:val="002979CB"/>
    <w:rsid w:val="002A0C8C"/>
    <w:rsid w:val="002A1085"/>
    <w:rsid w:val="002A222E"/>
    <w:rsid w:val="002A6332"/>
    <w:rsid w:val="002B485B"/>
    <w:rsid w:val="002B6348"/>
    <w:rsid w:val="002B7343"/>
    <w:rsid w:val="002C30FD"/>
    <w:rsid w:val="002C4847"/>
    <w:rsid w:val="002D2EAE"/>
    <w:rsid w:val="002D5D3E"/>
    <w:rsid w:val="002D6445"/>
    <w:rsid w:val="002E0644"/>
    <w:rsid w:val="002E4DAB"/>
    <w:rsid w:val="002E65C8"/>
    <w:rsid w:val="002F2BA0"/>
    <w:rsid w:val="00300467"/>
    <w:rsid w:val="003051D7"/>
    <w:rsid w:val="0030767E"/>
    <w:rsid w:val="003100C4"/>
    <w:rsid w:val="0031192F"/>
    <w:rsid w:val="003277D0"/>
    <w:rsid w:val="00330434"/>
    <w:rsid w:val="00334225"/>
    <w:rsid w:val="003420F2"/>
    <w:rsid w:val="00352E58"/>
    <w:rsid w:val="003562D1"/>
    <w:rsid w:val="0036287F"/>
    <w:rsid w:val="00367B9A"/>
    <w:rsid w:val="003752A9"/>
    <w:rsid w:val="003774B1"/>
    <w:rsid w:val="003775D5"/>
    <w:rsid w:val="00381AE6"/>
    <w:rsid w:val="0038471D"/>
    <w:rsid w:val="00391383"/>
    <w:rsid w:val="00396EE3"/>
    <w:rsid w:val="003A2A53"/>
    <w:rsid w:val="003A2CD1"/>
    <w:rsid w:val="003A463F"/>
    <w:rsid w:val="003A65A1"/>
    <w:rsid w:val="003B2828"/>
    <w:rsid w:val="003B5664"/>
    <w:rsid w:val="003C3A08"/>
    <w:rsid w:val="003C7108"/>
    <w:rsid w:val="003D0ADB"/>
    <w:rsid w:val="003D0FA4"/>
    <w:rsid w:val="003E1209"/>
    <w:rsid w:val="003E1B35"/>
    <w:rsid w:val="003E4040"/>
    <w:rsid w:val="003E50F5"/>
    <w:rsid w:val="003E5704"/>
    <w:rsid w:val="003E717F"/>
    <w:rsid w:val="003E7BDC"/>
    <w:rsid w:val="003F3A8B"/>
    <w:rsid w:val="003F5381"/>
    <w:rsid w:val="003F7C98"/>
    <w:rsid w:val="0040286C"/>
    <w:rsid w:val="00402911"/>
    <w:rsid w:val="0040306A"/>
    <w:rsid w:val="00407313"/>
    <w:rsid w:val="00407515"/>
    <w:rsid w:val="00407DB3"/>
    <w:rsid w:val="00411850"/>
    <w:rsid w:val="00413CBA"/>
    <w:rsid w:val="00423350"/>
    <w:rsid w:val="00425B6A"/>
    <w:rsid w:val="00430E53"/>
    <w:rsid w:val="00431FE7"/>
    <w:rsid w:val="004338C7"/>
    <w:rsid w:val="00435748"/>
    <w:rsid w:val="00436D68"/>
    <w:rsid w:val="00437B63"/>
    <w:rsid w:val="00441410"/>
    <w:rsid w:val="00445B86"/>
    <w:rsid w:val="00445E8B"/>
    <w:rsid w:val="00447AEE"/>
    <w:rsid w:val="00447C62"/>
    <w:rsid w:val="004505AD"/>
    <w:rsid w:val="0045079A"/>
    <w:rsid w:val="00451123"/>
    <w:rsid w:val="00451900"/>
    <w:rsid w:val="004549AF"/>
    <w:rsid w:val="00461DCA"/>
    <w:rsid w:val="00464899"/>
    <w:rsid w:val="00465EF8"/>
    <w:rsid w:val="00471C12"/>
    <w:rsid w:val="00473F21"/>
    <w:rsid w:val="0047737A"/>
    <w:rsid w:val="004778AB"/>
    <w:rsid w:val="00477954"/>
    <w:rsid w:val="00484C00"/>
    <w:rsid w:val="004855DA"/>
    <w:rsid w:val="00490522"/>
    <w:rsid w:val="004924EF"/>
    <w:rsid w:val="00492845"/>
    <w:rsid w:val="00494D55"/>
    <w:rsid w:val="004966E0"/>
    <w:rsid w:val="004977B2"/>
    <w:rsid w:val="004A75DE"/>
    <w:rsid w:val="004B0ECB"/>
    <w:rsid w:val="004B4B9C"/>
    <w:rsid w:val="004B550E"/>
    <w:rsid w:val="004C24A0"/>
    <w:rsid w:val="004C7447"/>
    <w:rsid w:val="004D03EC"/>
    <w:rsid w:val="004D2589"/>
    <w:rsid w:val="004D26A3"/>
    <w:rsid w:val="004D3A16"/>
    <w:rsid w:val="004D40D3"/>
    <w:rsid w:val="004D5FB3"/>
    <w:rsid w:val="004E195B"/>
    <w:rsid w:val="004E6090"/>
    <w:rsid w:val="004F0595"/>
    <w:rsid w:val="004F3D55"/>
    <w:rsid w:val="004F7B45"/>
    <w:rsid w:val="0050024E"/>
    <w:rsid w:val="005030F2"/>
    <w:rsid w:val="005030F8"/>
    <w:rsid w:val="0050356C"/>
    <w:rsid w:val="0050454C"/>
    <w:rsid w:val="005054AF"/>
    <w:rsid w:val="00520A01"/>
    <w:rsid w:val="00522297"/>
    <w:rsid w:val="00523A9C"/>
    <w:rsid w:val="00524498"/>
    <w:rsid w:val="00530AA2"/>
    <w:rsid w:val="00542C9B"/>
    <w:rsid w:val="0054376F"/>
    <w:rsid w:val="0054476F"/>
    <w:rsid w:val="005451CC"/>
    <w:rsid w:val="00545DE6"/>
    <w:rsid w:val="00557FBB"/>
    <w:rsid w:val="00561508"/>
    <w:rsid w:val="00561688"/>
    <w:rsid w:val="00564D53"/>
    <w:rsid w:val="005751C0"/>
    <w:rsid w:val="0058135A"/>
    <w:rsid w:val="00585CB6"/>
    <w:rsid w:val="0058647B"/>
    <w:rsid w:val="0059473B"/>
    <w:rsid w:val="00594938"/>
    <w:rsid w:val="00595546"/>
    <w:rsid w:val="00595725"/>
    <w:rsid w:val="00597AEB"/>
    <w:rsid w:val="005A176D"/>
    <w:rsid w:val="005A6860"/>
    <w:rsid w:val="005A6C9A"/>
    <w:rsid w:val="005B6683"/>
    <w:rsid w:val="005C2735"/>
    <w:rsid w:val="005D3880"/>
    <w:rsid w:val="005E78A3"/>
    <w:rsid w:val="005F4BA0"/>
    <w:rsid w:val="005F60AE"/>
    <w:rsid w:val="005F7EF1"/>
    <w:rsid w:val="00604A37"/>
    <w:rsid w:val="006051D1"/>
    <w:rsid w:val="006058A7"/>
    <w:rsid w:val="006063B8"/>
    <w:rsid w:val="00610223"/>
    <w:rsid w:val="006118C0"/>
    <w:rsid w:val="006122B6"/>
    <w:rsid w:val="00630230"/>
    <w:rsid w:val="00632A78"/>
    <w:rsid w:val="00634C18"/>
    <w:rsid w:val="0063550E"/>
    <w:rsid w:val="00637671"/>
    <w:rsid w:val="00641E70"/>
    <w:rsid w:val="00653126"/>
    <w:rsid w:val="00661D0D"/>
    <w:rsid w:val="00663ED9"/>
    <w:rsid w:val="00664DB9"/>
    <w:rsid w:val="0067025E"/>
    <w:rsid w:val="00682D7B"/>
    <w:rsid w:val="00683CA8"/>
    <w:rsid w:val="0068507D"/>
    <w:rsid w:val="00697FCA"/>
    <w:rsid w:val="006A15F1"/>
    <w:rsid w:val="006A166B"/>
    <w:rsid w:val="006A36E2"/>
    <w:rsid w:val="006A638D"/>
    <w:rsid w:val="006A739E"/>
    <w:rsid w:val="006B17D5"/>
    <w:rsid w:val="006B4EDA"/>
    <w:rsid w:val="006B604E"/>
    <w:rsid w:val="006C16AF"/>
    <w:rsid w:val="006C1DB1"/>
    <w:rsid w:val="006D6CBB"/>
    <w:rsid w:val="006D7717"/>
    <w:rsid w:val="006E2487"/>
    <w:rsid w:val="006E73DC"/>
    <w:rsid w:val="006F5D96"/>
    <w:rsid w:val="006F72B8"/>
    <w:rsid w:val="00700865"/>
    <w:rsid w:val="00710172"/>
    <w:rsid w:val="00715E92"/>
    <w:rsid w:val="00733FF2"/>
    <w:rsid w:val="00734110"/>
    <w:rsid w:val="00735A14"/>
    <w:rsid w:val="00737359"/>
    <w:rsid w:val="00741993"/>
    <w:rsid w:val="007428D9"/>
    <w:rsid w:val="007438EB"/>
    <w:rsid w:val="00744689"/>
    <w:rsid w:val="0074495D"/>
    <w:rsid w:val="00744DCB"/>
    <w:rsid w:val="00745B24"/>
    <w:rsid w:val="00750A6A"/>
    <w:rsid w:val="00754A95"/>
    <w:rsid w:val="00760952"/>
    <w:rsid w:val="00761B61"/>
    <w:rsid w:val="007637B1"/>
    <w:rsid w:val="00763B97"/>
    <w:rsid w:val="00770597"/>
    <w:rsid w:val="0077197B"/>
    <w:rsid w:val="0077308B"/>
    <w:rsid w:val="00773292"/>
    <w:rsid w:val="00782C8A"/>
    <w:rsid w:val="00785E8D"/>
    <w:rsid w:val="00796978"/>
    <w:rsid w:val="007A02B4"/>
    <w:rsid w:val="007A3AE0"/>
    <w:rsid w:val="007A40F2"/>
    <w:rsid w:val="007A5E2B"/>
    <w:rsid w:val="007A7219"/>
    <w:rsid w:val="007B021B"/>
    <w:rsid w:val="007B21AA"/>
    <w:rsid w:val="007B5F8C"/>
    <w:rsid w:val="007C1D47"/>
    <w:rsid w:val="007C6438"/>
    <w:rsid w:val="007D136A"/>
    <w:rsid w:val="007D1E72"/>
    <w:rsid w:val="007E0E8B"/>
    <w:rsid w:val="007E135D"/>
    <w:rsid w:val="007E2166"/>
    <w:rsid w:val="007E3295"/>
    <w:rsid w:val="007E3BEE"/>
    <w:rsid w:val="007E7EA9"/>
    <w:rsid w:val="007F1FBC"/>
    <w:rsid w:val="00815B81"/>
    <w:rsid w:val="00815DC8"/>
    <w:rsid w:val="00816B6A"/>
    <w:rsid w:val="00820556"/>
    <w:rsid w:val="00821319"/>
    <w:rsid w:val="00824E2A"/>
    <w:rsid w:val="00826712"/>
    <w:rsid w:val="008309F7"/>
    <w:rsid w:val="00832282"/>
    <w:rsid w:val="00832288"/>
    <w:rsid w:val="00832AAE"/>
    <w:rsid w:val="00833B37"/>
    <w:rsid w:val="00835176"/>
    <w:rsid w:val="0083524F"/>
    <w:rsid w:val="0083591F"/>
    <w:rsid w:val="00840626"/>
    <w:rsid w:val="00845BEC"/>
    <w:rsid w:val="008503C6"/>
    <w:rsid w:val="00851B4E"/>
    <w:rsid w:val="008530E7"/>
    <w:rsid w:val="008532F2"/>
    <w:rsid w:val="00855CCE"/>
    <w:rsid w:val="00857F9C"/>
    <w:rsid w:val="008624BD"/>
    <w:rsid w:val="00864516"/>
    <w:rsid w:val="0086781D"/>
    <w:rsid w:val="0087140F"/>
    <w:rsid w:val="00871BC9"/>
    <w:rsid w:val="00872692"/>
    <w:rsid w:val="0087353E"/>
    <w:rsid w:val="008756A9"/>
    <w:rsid w:val="008807BE"/>
    <w:rsid w:val="00884335"/>
    <w:rsid w:val="00890429"/>
    <w:rsid w:val="008942D9"/>
    <w:rsid w:val="008A45A5"/>
    <w:rsid w:val="008A73CC"/>
    <w:rsid w:val="008B0805"/>
    <w:rsid w:val="008B41CA"/>
    <w:rsid w:val="008D033E"/>
    <w:rsid w:val="008D10E8"/>
    <w:rsid w:val="008D3D2F"/>
    <w:rsid w:val="008D45DE"/>
    <w:rsid w:val="008D69E6"/>
    <w:rsid w:val="008E011B"/>
    <w:rsid w:val="008E5F28"/>
    <w:rsid w:val="008F1125"/>
    <w:rsid w:val="008F1E7B"/>
    <w:rsid w:val="008F7104"/>
    <w:rsid w:val="00900CA1"/>
    <w:rsid w:val="009022FD"/>
    <w:rsid w:val="00902B88"/>
    <w:rsid w:val="009058CB"/>
    <w:rsid w:val="00907101"/>
    <w:rsid w:val="00907287"/>
    <w:rsid w:val="009142B4"/>
    <w:rsid w:val="009159FD"/>
    <w:rsid w:val="00915E6A"/>
    <w:rsid w:val="00916BD5"/>
    <w:rsid w:val="00923F69"/>
    <w:rsid w:val="009273B3"/>
    <w:rsid w:val="009306B6"/>
    <w:rsid w:val="009374E2"/>
    <w:rsid w:val="00943C21"/>
    <w:rsid w:val="00944B40"/>
    <w:rsid w:val="00964A60"/>
    <w:rsid w:val="00966C00"/>
    <w:rsid w:val="00971FF5"/>
    <w:rsid w:val="009750CF"/>
    <w:rsid w:val="00975421"/>
    <w:rsid w:val="00975EF1"/>
    <w:rsid w:val="0097683E"/>
    <w:rsid w:val="00977E30"/>
    <w:rsid w:val="00987EEF"/>
    <w:rsid w:val="00992E3C"/>
    <w:rsid w:val="00995D5B"/>
    <w:rsid w:val="009A2626"/>
    <w:rsid w:val="009A2652"/>
    <w:rsid w:val="009A6FF9"/>
    <w:rsid w:val="009A7293"/>
    <w:rsid w:val="009B0A03"/>
    <w:rsid w:val="009B22F4"/>
    <w:rsid w:val="009B37D8"/>
    <w:rsid w:val="009B58F1"/>
    <w:rsid w:val="009C2FE7"/>
    <w:rsid w:val="009C7EC5"/>
    <w:rsid w:val="009D3027"/>
    <w:rsid w:val="009D57D4"/>
    <w:rsid w:val="009E0C6B"/>
    <w:rsid w:val="009E0DC1"/>
    <w:rsid w:val="009E251F"/>
    <w:rsid w:val="009E3B43"/>
    <w:rsid w:val="009E3E70"/>
    <w:rsid w:val="009E530A"/>
    <w:rsid w:val="009E5848"/>
    <w:rsid w:val="009F0100"/>
    <w:rsid w:val="009F11BE"/>
    <w:rsid w:val="009F3178"/>
    <w:rsid w:val="009F3C20"/>
    <w:rsid w:val="009F6918"/>
    <w:rsid w:val="009F7D64"/>
    <w:rsid w:val="00A01452"/>
    <w:rsid w:val="00A01E73"/>
    <w:rsid w:val="00A026BD"/>
    <w:rsid w:val="00A03278"/>
    <w:rsid w:val="00A035D6"/>
    <w:rsid w:val="00A07DA0"/>
    <w:rsid w:val="00A10F29"/>
    <w:rsid w:val="00A12425"/>
    <w:rsid w:val="00A16273"/>
    <w:rsid w:val="00A20007"/>
    <w:rsid w:val="00A20943"/>
    <w:rsid w:val="00A30552"/>
    <w:rsid w:val="00A320F7"/>
    <w:rsid w:val="00A347BA"/>
    <w:rsid w:val="00A3524D"/>
    <w:rsid w:val="00A35B77"/>
    <w:rsid w:val="00A35E6E"/>
    <w:rsid w:val="00A36682"/>
    <w:rsid w:val="00A37601"/>
    <w:rsid w:val="00A40A26"/>
    <w:rsid w:val="00A429E4"/>
    <w:rsid w:val="00A43F57"/>
    <w:rsid w:val="00A47B1B"/>
    <w:rsid w:val="00A51313"/>
    <w:rsid w:val="00A513F7"/>
    <w:rsid w:val="00A5470D"/>
    <w:rsid w:val="00A55579"/>
    <w:rsid w:val="00A573D4"/>
    <w:rsid w:val="00A6283C"/>
    <w:rsid w:val="00A646F3"/>
    <w:rsid w:val="00A658BF"/>
    <w:rsid w:val="00A65B45"/>
    <w:rsid w:val="00A6714A"/>
    <w:rsid w:val="00A6736C"/>
    <w:rsid w:val="00A6764F"/>
    <w:rsid w:val="00A70B35"/>
    <w:rsid w:val="00A73A95"/>
    <w:rsid w:val="00A77A1E"/>
    <w:rsid w:val="00A80618"/>
    <w:rsid w:val="00A83A3C"/>
    <w:rsid w:val="00A84AE0"/>
    <w:rsid w:val="00A85859"/>
    <w:rsid w:val="00A90470"/>
    <w:rsid w:val="00AA3090"/>
    <w:rsid w:val="00AA3314"/>
    <w:rsid w:val="00AA37A9"/>
    <w:rsid w:val="00AA6948"/>
    <w:rsid w:val="00AB21BA"/>
    <w:rsid w:val="00AB468D"/>
    <w:rsid w:val="00AC290A"/>
    <w:rsid w:val="00AC38A2"/>
    <w:rsid w:val="00AD07AE"/>
    <w:rsid w:val="00AD0B45"/>
    <w:rsid w:val="00AD52EA"/>
    <w:rsid w:val="00AD6C42"/>
    <w:rsid w:val="00AE005E"/>
    <w:rsid w:val="00AE325C"/>
    <w:rsid w:val="00AE5C53"/>
    <w:rsid w:val="00AE7CAE"/>
    <w:rsid w:val="00AF1E0E"/>
    <w:rsid w:val="00AF2128"/>
    <w:rsid w:val="00AF288D"/>
    <w:rsid w:val="00AF3ABD"/>
    <w:rsid w:val="00AF5CED"/>
    <w:rsid w:val="00AF77D0"/>
    <w:rsid w:val="00B008A8"/>
    <w:rsid w:val="00B017D5"/>
    <w:rsid w:val="00B01C13"/>
    <w:rsid w:val="00B045C7"/>
    <w:rsid w:val="00B05370"/>
    <w:rsid w:val="00B1055D"/>
    <w:rsid w:val="00B1180E"/>
    <w:rsid w:val="00B11AAE"/>
    <w:rsid w:val="00B12654"/>
    <w:rsid w:val="00B13902"/>
    <w:rsid w:val="00B139AA"/>
    <w:rsid w:val="00B15349"/>
    <w:rsid w:val="00B16003"/>
    <w:rsid w:val="00B21A64"/>
    <w:rsid w:val="00B21AD2"/>
    <w:rsid w:val="00B24FC4"/>
    <w:rsid w:val="00B25E80"/>
    <w:rsid w:val="00B30FCE"/>
    <w:rsid w:val="00B30FF6"/>
    <w:rsid w:val="00B4041F"/>
    <w:rsid w:val="00B427E3"/>
    <w:rsid w:val="00B52E2A"/>
    <w:rsid w:val="00B555E0"/>
    <w:rsid w:val="00B56A3E"/>
    <w:rsid w:val="00B5761C"/>
    <w:rsid w:val="00B70403"/>
    <w:rsid w:val="00B771A0"/>
    <w:rsid w:val="00B7725F"/>
    <w:rsid w:val="00B77888"/>
    <w:rsid w:val="00B81724"/>
    <w:rsid w:val="00B846BF"/>
    <w:rsid w:val="00B85CCD"/>
    <w:rsid w:val="00B9288E"/>
    <w:rsid w:val="00B94F77"/>
    <w:rsid w:val="00B95C61"/>
    <w:rsid w:val="00B95F77"/>
    <w:rsid w:val="00B9649D"/>
    <w:rsid w:val="00BA2A35"/>
    <w:rsid w:val="00BA2CFB"/>
    <w:rsid w:val="00BA2DD9"/>
    <w:rsid w:val="00BB2924"/>
    <w:rsid w:val="00BB5F7A"/>
    <w:rsid w:val="00BC08DE"/>
    <w:rsid w:val="00BC1705"/>
    <w:rsid w:val="00BC1C03"/>
    <w:rsid w:val="00BC3C12"/>
    <w:rsid w:val="00BC687B"/>
    <w:rsid w:val="00BD0A67"/>
    <w:rsid w:val="00BD4358"/>
    <w:rsid w:val="00BE13DF"/>
    <w:rsid w:val="00BE3842"/>
    <w:rsid w:val="00BE5038"/>
    <w:rsid w:val="00BE7333"/>
    <w:rsid w:val="00BE786F"/>
    <w:rsid w:val="00BF1142"/>
    <w:rsid w:val="00BF319F"/>
    <w:rsid w:val="00BF53D6"/>
    <w:rsid w:val="00BF6AFA"/>
    <w:rsid w:val="00BF7805"/>
    <w:rsid w:val="00C06B10"/>
    <w:rsid w:val="00C07A84"/>
    <w:rsid w:val="00C222EE"/>
    <w:rsid w:val="00C231A6"/>
    <w:rsid w:val="00C25381"/>
    <w:rsid w:val="00C25E9B"/>
    <w:rsid w:val="00C2674E"/>
    <w:rsid w:val="00C3105B"/>
    <w:rsid w:val="00C31469"/>
    <w:rsid w:val="00C34212"/>
    <w:rsid w:val="00C40084"/>
    <w:rsid w:val="00C40269"/>
    <w:rsid w:val="00C41B31"/>
    <w:rsid w:val="00C43D25"/>
    <w:rsid w:val="00C44B78"/>
    <w:rsid w:val="00C507F9"/>
    <w:rsid w:val="00C517B9"/>
    <w:rsid w:val="00C535E3"/>
    <w:rsid w:val="00C55E29"/>
    <w:rsid w:val="00C56AF2"/>
    <w:rsid w:val="00C5796F"/>
    <w:rsid w:val="00C62673"/>
    <w:rsid w:val="00C63498"/>
    <w:rsid w:val="00C657E6"/>
    <w:rsid w:val="00C727CF"/>
    <w:rsid w:val="00C74698"/>
    <w:rsid w:val="00C74D62"/>
    <w:rsid w:val="00C760D3"/>
    <w:rsid w:val="00C90205"/>
    <w:rsid w:val="00C92D09"/>
    <w:rsid w:val="00C971CB"/>
    <w:rsid w:val="00CA714E"/>
    <w:rsid w:val="00CA7DB5"/>
    <w:rsid w:val="00CB0581"/>
    <w:rsid w:val="00CB60F9"/>
    <w:rsid w:val="00CC16DB"/>
    <w:rsid w:val="00CC5A07"/>
    <w:rsid w:val="00CD08D1"/>
    <w:rsid w:val="00CD2828"/>
    <w:rsid w:val="00CD3E04"/>
    <w:rsid w:val="00CD63F3"/>
    <w:rsid w:val="00CD6B87"/>
    <w:rsid w:val="00CE05D8"/>
    <w:rsid w:val="00CE07EB"/>
    <w:rsid w:val="00CE701F"/>
    <w:rsid w:val="00CF17E7"/>
    <w:rsid w:val="00CF2B7D"/>
    <w:rsid w:val="00CF3D88"/>
    <w:rsid w:val="00CF6502"/>
    <w:rsid w:val="00D03BF7"/>
    <w:rsid w:val="00D12A23"/>
    <w:rsid w:val="00D151F3"/>
    <w:rsid w:val="00D15B20"/>
    <w:rsid w:val="00D20584"/>
    <w:rsid w:val="00D20CF1"/>
    <w:rsid w:val="00D227DE"/>
    <w:rsid w:val="00D23CBC"/>
    <w:rsid w:val="00D306A2"/>
    <w:rsid w:val="00D316E6"/>
    <w:rsid w:val="00D332B9"/>
    <w:rsid w:val="00D3380D"/>
    <w:rsid w:val="00D37FAC"/>
    <w:rsid w:val="00D437A4"/>
    <w:rsid w:val="00D53B0B"/>
    <w:rsid w:val="00D6108C"/>
    <w:rsid w:val="00D6122C"/>
    <w:rsid w:val="00D613E3"/>
    <w:rsid w:val="00D62ED3"/>
    <w:rsid w:val="00D73A94"/>
    <w:rsid w:val="00D74097"/>
    <w:rsid w:val="00D7523F"/>
    <w:rsid w:val="00D7590E"/>
    <w:rsid w:val="00D835D1"/>
    <w:rsid w:val="00D90F5C"/>
    <w:rsid w:val="00D9191C"/>
    <w:rsid w:val="00D94A84"/>
    <w:rsid w:val="00DA079F"/>
    <w:rsid w:val="00DB29F5"/>
    <w:rsid w:val="00DB3269"/>
    <w:rsid w:val="00DC0139"/>
    <w:rsid w:val="00DC1390"/>
    <w:rsid w:val="00DC3133"/>
    <w:rsid w:val="00DC41E7"/>
    <w:rsid w:val="00DC6379"/>
    <w:rsid w:val="00DD4F07"/>
    <w:rsid w:val="00DE330A"/>
    <w:rsid w:val="00DE5860"/>
    <w:rsid w:val="00DE6622"/>
    <w:rsid w:val="00DF07C7"/>
    <w:rsid w:val="00DF09C7"/>
    <w:rsid w:val="00DF4618"/>
    <w:rsid w:val="00E03320"/>
    <w:rsid w:val="00E0437C"/>
    <w:rsid w:val="00E04F2B"/>
    <w:rsid w:val="00E05FBD"/>
    <w:rsid w:val="00E06E1F"/>
    <w:rsid w:val="00E10850"/>
    <w:rsid w:val="00E110AD"/>
    <w:rsid w:val="00E155BC"/>
    <w:rsid w:val="00E177A5"/>
    <w:rsid w:val="00E216A9"/>
    <w:rsid w:val="00E2230B"/>
    <w:rsid w:val="00E23107"/>
    <w:rsid w:val="00E23449"/>
    <w:rsid w:val="00E30D5E"/>
    <w:rsid w:val="00E350E0"/>
    <w:rsid w:val="00E36AB3"/>
    <w:rsid w:val="00E4647E"/>
    <w:rsid w:val="00E46CB0"/>
    <w:rsid w:val="00E517A7"/>
    <w:rsid w:val="00E51FBE"/>
    <w:rsid w:val="00E52424"/>
    <w:rsid w:val="00E54E9B"/>
    <w:rsid w:val="00E65E1D"/>
    <w:rsid w:val="00E70047"/>
    <w:rsid w:val="00E74DB4"/>
    <w:rsid w:val="00E77060"/>
    <w:rsid w:val="00E773DD"/>
    <w:rsid w:val="00E83AC3"/>
    <w:rsid w:val="00E843AF"/>
    <w:rsid w:val="00E85315"/>
    <w:rsid w:val="00E864D4"/>
    <w:rsid w:val="00E871C4"/>
    <w:rsid w:val="00E9155D"/>
    <w:rsid w:val="00E93AEF"/>
    <w:rsid w:val="00EA0BA6"/>
    <w:rsid w:val="00EA5E5E"/>
    <w:rsid w:val="00EA6BCB"/>
    <w:rsid w:val="00EA6BCC"/>
    <w:rsid w:val="00EB1413"/>
    <w:rsid w:val="00EB14F3"/>
    <w:rsid w:val="00EB2E35"/>
    <w:rsid w:val="00EB55D5"/>
    <w:rsid w:val="00EC62C1"/>
    <w:rsid w:val="00ED15D6"/>
    <w:rsid w:val="00ED7509"/>
    <w:rsid w:val="00EE0F87"/>
    <w:rsid w:val="00EE3AA3"/>
    <w:rsid w:val="00EE71B6"/>
    <w:rsid w:val="00EF3545"/>
    <w:rsid w:val="00EF4371"/>
    <w:rsid w:val="00F054B0"/>
    <w:rsid w:val="00F06DA5"/>
    <w:rsid w:val="00F11775"/>
    <w:rsid w:val="00F11D0B"/>
    <w:rsid w:val="00F22116"/>
    <w:rsid w:val="00F26AE4"/>
    <w:rsid w:val="00F27A01"/>
    <w:rsid w:val="00F32123"/>
    <w:rsid w:val="00F3569E"/>
    <w:rsid w:val="00F452B1"/>
    <w:rsid w:val="00F53732"/>
    <w:rsid w:val="00F55467"/>
    <w:rsid w:val="00F72D29"/>
    <w:rsid w:val="00F80435"/>
    <w:rsid w:val="00F85205"/>
    <w:rsid w:val="00F859DA"/>
    <w:rsid w:val="00F86D5A"/>
    <w:rsid w:val="00F87A3E"/>
    <w:rsid w:val="00F90E29"/>
    <w:rsid w:val="00F96C67"/>
    <w:rsid w:val="00F97AB5"/>
    <w:rsid w:val="00FA03E3"/>
    <w:rsid w:val="00FA185F"/>
    <w:rsid w:val="00FA2715"/>
    <w:rsid w:val="00FB3421"/>
    <w:rsid w:val="00FC6C08"/>
    <w:rsid w:val="00FD54AF"/>
    <w:rsid w:val="00FE1FCC"/>
    <w:rsid w:val="00FE2713"/>
    <w:rsid w:val="00FE560B"/>
    <w:rsid w:val="00FE6A25"/>
    <w:rsid w:val="00FE72A7"/>
    <w:rsid w:val="00FF3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1B2E2"/>
  <w15:docId w15:val="{D22E0C1B-51E4-4BE3-B863-A17794632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SV" w:eastAsia="es-SV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E65C8"/>
    <w:pPr>
      <w:spacing w:after="60"/>
      <w:jc w:val="both"/>
    </w:pPr>
    <w:rPr>
      <w:sz w:val="24"/>
      <w:szCs w:val="24"/>
      <w:lang w:val="es-ES" w:eastAsia="es-ES"/>
    </w:rPr>
  </w:style>
  <w:style w:type="paragraph" w:styleId="Heading1">
    <w:name w:val="heading 1"/>
    <w:basedOn w:val="Normal"/>
    <w:next w:val="Normal"/>
    <w:link w:val="Heading1Char"/>
    <w:qFormat/>
    <w:rsid w:val="00750A6A"/>
    <w:pPr>
      <w:keepNext/>
      <w:spacing w:before="60"/>
      <w:jc w:val="center"/>
      <w:outlineLvl w:val="0"/>
    </w:pPr>
    <w:rPr>
      <w:rFonts w:cs="Arial"/>
      <w:b/>
      <w:bCs/>
      <w:sz w:val="26"/>
      <w:szCs w:val="20"/>
    </w:rPr>
  </w:style>
  <w:style w:type="paragraph" w:styleId="Heading2">
    <w:name w:val="heading 2"/>
    <w:basedOn w:val="Normal"/>
    <w:next w:val="Normal"/>
    <w:link w:val="Heading2Char"/>
    <w:qFormat/>
    <w:rsid w:val="006D7717"/>
    <w:pPr>
      <w:keepNext/>
      <w:spacing w:before="60" w:after="120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744DCB"/>
    <w:pPr>
      <w:keepNext/>
      <w:jc w:val="center"/>
      <w:outlineLvl w:val="2"/>
    </w:pPr>
    <w:rPr>
      <w:rFonts w:cs="Arial"/>
      <w:b/>
      <w:bCs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2A222E"/>
    <w:pPr>
      <w:keepNext/>
      <w:spacing w:before="24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0024E"/>
    <w:pPr>
      <w:shd w:val="clear" w:color="auto" w:fill="E0E0E0"/>
      <w:tabs>
        <w:tab w:val="center" w:pos="4252"/>
        <w:tab w:val="right" w:pos="8504"/>
      </w:tabs>
      <w:jc w:val="center"/>
    </w:pPr>
    <w:rPr>
      <w:rFonts w:ascii="Tahoma" w:hAnsi="Tahoma"/>
      <w:b/>
    </w:rPr>
  </w:style>
  <w:style w:type="paragraph" w:styleId="Footer">
    <w:name w:val="footer"/>
    <w:basedOn w:val="Normal"/>
    <w:link w:val="FooterChar"/>
    <w:uiPriority w:val="99"/>
    <w:rsid w:val="00A513F7"/>
    <w:pPr>
      <w:tabs>
        <w:tab w:val="center" w:pos="4252"/>
        <w:tab w:val="right" w:pos="8504"/>
      </w:tabs>
    </w:pPr>
  </w:style>
  <w:style w:type="table" w:styleId="TableGrid">
    <w:name w:val="Table Grid"/>
    <w:basedOn w:val="TableNormal"/>
    <w:rsid w:val="00A90470"/>
    <w:rPr>
      <w:rFonts w:ascii="Book Antiqua" w:hAnsi="Book Antiq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3">
    <w:name w:val="Table Web 3"/>
    <w:basedOn w:val="TableNormal"/>
    <w:rsid w:val="00A513F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PageNumber">
    <w:name w:val="page number"/>
    <w:basedOn w:val="DefaultParagraphFont"/>
    <w:rsid w:val="003775D5"/>
  </w:style>
  <w:style w:type="character" w:customStyle="1" w:styleId="EstiloNormal">
    <w:name w:val="Estilo Normal +"/>
    <w:rsid w:val="0016592C"/>
    <w:rPr>
      <w:rFonts w:ascii="Book Antiqua" w:hAnsi="Book Antiqua"/>
      <w:b/>
      <w:sz w:val="20"/>
      <w:szCs w:val="20"/>
    </w:rPr>
  </w:style>
  <w:style w:type="paragraph" w:customStyle="1" w:styleId="diamante">
    <w:name w:val="diamante"/>
    <w:basedOn w:val="Normal"/>
    <w:rsid w:val="000175FA"/>
    <w:pPr>
      <w:widowControl w:val="0"/>
      <w:suppressAutoHyphens/>
      <w:ind w:left="1080" w:hanging="720"/>
      <w:jc w:val="left"/>
    </w:pPr>
    <w:rPr>
      <w:szCs w:val="20"/>
      <w:lang w:val="es-SV"/>
    </w:rPr>
  </w:style>
  <w:style w:type="paragraph" w:styleId="BodyText">
    <w:name w:val="Body Text"/>
    <w:basedOn w:val="Normal"/>
    <w:link w:val="BodyTextChar"/>
    <w:rsid w:val="00235BB3"/>
    <w:pPr>
      <w:widowControl w:val="0"/>
      <w:suppressAutoHyphens/>
      <w:jc w:val="left"/>
    </w:pPr>
    <w:rPr>
      <w:sz w:val="22"/>
      <w:szCs w:val="20"/>
      <w:lang w:val="es-SV"/>
    </w:rPr>
  </w:style>
  <w:style w:type="paragraph" w:customStyle="1" w:styleId="VietasTesis">
    <w:name w:val="ViñetasTesis"/>
    <w:basedOn w:val="Normal"/>
    <w:rsid w:val="00235BB3"/>
    <w:pPr>
      <w:widowControl w:val="0"/>
      <w:numPr>
        <w:numId w:val="17"/>
      </w:numPr>
      <w:suppressAutoHyphens/>
      <w:jc w:val="left"/>
    </w:pPr>
    <w:rPr>
      <w:szCs w:val="20"/>
      <w:lang w:val="es-SV"/>
    </w:rPr>
  </w:style>
  <w:style w:type="paragraph" w:customStyle="1" w:styleId="WW-Textoindependiente2">
    <w:name w:val="WW-Texto independiente 2"/>
    <w:basedOn w:val="Normal"/>
    <w:rsid w:val="009A7293"/>
    <w:pPr>
      <w:widowControl w:val="0"/>
      <w:suppressAutoHyphens/>
      <w:jc w:val="left"/>
    </w:pPr>
    <w:rPr>
      <w:rFonts w:ascii="Arial" w:hAnsi="Arial"/>
      <w:szCs w:val="20"/>
      <w:lang w:val="es-SV"/>
    </w:rPr>
  </w:style>
  <w:style w:type="paragraph" w:customStyle="1" w:styleId="WW-Textoindependiente3">
    <w:name w:val="WW-Texto independiente 3"/>
    <w:basedOn w:val="Normal"/>
    <w:rsid w:val="00C40084"/>
    <w:pPr>
      <w:widowControl w:val="0"/>
      <w:suppressAutoHyphens/>
      <w:jc w:val="left"/>
    </w:pPr>
    <w:rPr>
      <w:rFonts w:ascii="Arial" w:hAnsi="Arial"/>
      <w:b/>
      <w:szCs w:val="20"/>
      <w:lang w:val="es-SV"/>
    </w:rPr>
  </w:style>
  <w:style w:type="character" w:styleId="Hyperlink">
    <w:name w:val="Hyperlink"/>
    <w:uiPriority w:val="99"/>
    <w:rsid w:val="005B6683"/>
    <w:rPr>
      <w:color w:val="0000FF"/>
      <w:u w:val="single"/>
    </w:rPr>
  </w:style>
  <w:style w:type="paragraph" w:styleId="BalloonText">
    <w:name w:val="Balloon Text"/>
    <w:basedOn w:val="Normal"/>
    <w:link w:val="BalloonTextChar"/>
    <w:rsid w:val="0056168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561688"/>
    <w:rPr>
      <w:rFonts w:ascii="Tahoma" w:hAnsi="Tahoma" w:cs="Tahoma"/>
      <w:sz w:val="16"/>
      <w:szCs w:val="16"/>
      <w:lang w:val="es-ES" w:eastAsia="es-ES"/>
    </w:rPr>
  </w:style>
  <w:style w:type="character" w:customStyle="1" w:styleId="Heading1Char">
    <w:name w:val="Heading 1 Char"/>
    <w:basedOn w:val="DefaultParagraphFont"/>
    <w:link w:val="Heading1"/>
    <w:rsid w:val="00750A6A"/>
    <w:rPr>
      <w:rFonts w:cs="Arial"/>
      <w:b/>
      <w:bCs/>
      <w:sz w:val="26"/>
      <w:lang w:val="es-ES" w:eastAsia="es-ES"/>
    </w:rPr>
  </w:style>
  <w:style w:type="character" w:customStyle="1" w:styleId="Heading2Char">
    <w:name w:val="Heading 2 Char"/>
    <w:basedOn w:val="DefaultParagraphFont"/>
    <w:link w:val="Heading2"/>
    <w:rsid w:val="006D7717"/>
    <w:rPr>
      <w:rFonts w:cs="Arial"/>
      <w:b/>
      <w:bCs/>
      <w:iCs/>
      <w:sz w:val="24"/>
      <w:szCs w:val="28"/>
      <w:lang w:val="es-ES" w:eastAsia="es-ES"/>
    </w:rPr>
  </w:style>
  <w:style w:type="character" w:customStyle="1" w:styleId="Heading3Char">
    <w:name w:val="Heading 3 Char"/>
    <w:basedOn w:val="DefaultParagraphFont"/>
    <w:link w:val="Heading3"/>
    <w:rsid w:val="00171FAA"/>
    <w:rPr>
      <w:rFonts w:ascii="Book Antiqua" w:hAnsi="Book Antiqua" w:cs="Arial"/>
      <w:b/>
      <w:bCs/>
      <w:caps/>
      <w:sz w:val="28"/>
      <w:szCs w:val="28"/>
      <w:lang w:val="es-ES" w:eastAsia="es-ES"/>
    </w:rPr>
  </w:style>
  <w:style w:type="character" w:customStyle="1" w:styleId="Heading4Char">
    <w:name w:val="Heading 4 Char"/>
    <w:basedOn w:val="DefaultParagraphFont"/>
    <w:link w:val="Heading4"/>
    <w:rsid w:val="00171FAA"/>
    <w:rPr>
      <w:b/>
      <w:bCs/>
      <w:sz w:val="28"/>
      <w:szCs w:val="28"/>
      <w:lang w:val="es-ES" w:eastAsia="es-ES"/>
    </w:rPr>
  </w:style>
  <w:style w:type="character" w:styleId="FollowedHyperlink">
    <w:name w:val="FollowedHyperlink"/>
    <w:basedOn w:val="DefaultParagraphFont"/>
    <w:uiPriority w:val="99"/>
    <w:unhideWhenUsed/>
    <w:rsid w:val="00171FAA"/>
    <w:rPr>
      <w:color w:val="96607D" w:themeColor="followedHyperlink"/>
      <w:u w:val="single"/>
    </w:rPr>
  </w:style>
  <w:style w:type="character" w:styleId="HTMLCode">
    <w:name w:val="HTML Code"/>
    <w:basedOn w:val="DefaultParagraphFont"/>
    <w:uiPriority w:val="99"/>
    <w:unhideWhenUsed/>
    <w:rsid w:val="00171FAA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1F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Courier New" w:hAnsi="Courier New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1FAA"/>
    <w:rPr>
      <w:rFonts w:ascii="Courier New" w:eastAsia="Courier New" w:hAnsi="Courier New"/>
      <w:lang w:val="en-US" w:eastAsia="en-US"/>
    </w:rPr>
  </w:style>
  <w:style w:type="character" w:styleId="HTMLTypewriter">
    <w:name w:val="HTML Typewriter"/>
    <w:unhideWhenUsed/>
    <w:rsid w:val="00171FAA"/>
    <w:rPr>
      <w:rFonts w:ascii="Courier New" w:eastAsia="Times New Roman" w:hAnsi="Courier New" w:cs="Courier New" w:hint="default"/>
      <w:sz w:val="20"/>
      <w:szCs w:val="20"/>
    </w:rPr>
  </w:style>
  <w:style w:type="paragraph" w:customStyle="1" w:styleId="msonormal0">
    <w:name w:val="msonormal"/>
    <w:basedOn w:val="Normal"/>
    <w:rsid w:val="00171FAA"/>
    <w:pPr>
      <w:spacing w:before="100" w:beforeAutospacing="1" w:after="100" w:afterAutospacing="1"/>
      <w:jc w:val="left"/>
    </w:pPr>
  </w:style>
  <w:style w:type="paragraph" w:styleId="NormalWeb">
    <w:name w:val="Normal (Web)"/>
    <w:basedOn w:val="Normal"/>
    <w:unhideWhenUsed/>
    <w:rsid w:val="00171FAA"/>
    <w:pPr>
      <w:spacing w:before="100" w:beforeAutospacing="1" w:after="100" w:afterAutospacing="1"/>
      <w:jc w:val="left"/>
    </w:pPr>
  </w:style>
  <w:style w:type="paragraph" w:styleId="TOC1">
    <w:name w:val="toc 1"/>
    <w:basedOn w:val="Normal"/>
    <w:next w:val="Normal"/>
    <w:autoRedefine/>
    <w:uiPriority w:val="39"/>
    <w:unhideWhenUsed/>
    <w:rsid w:val="00171FAA"/>
    <w:pPr>
      <w:widowControl w:val="0"/>
      <w:tabs>
        <w:tab w:val="right" w:leader="dot" w:pos="8828"/>
      </w:tabs>
      <w:suppressAutoHyphens/>
      <w:spacing w:after="100"/>
      <w:ind w:left="142"/>
      <w:jc w:val="left"/>
    </w:pPr>
    <w:rPr>
      <w:rFonts w:ascii="Liberation Serif" w:eastAsia="AR PL UMing HK" w:hAnsi="Liberation Serif" w:cs="Mangal"/>
      <w:kern w:val="2"/>
      <w:szCs w:val="21"/>
      <w:lang w:eastAsia="zh-CN" w:bidi="hi-IN"/>
    </w:rPr>
  </w:style>
  <w:style w:type="paragraph" w:styleId="TOC2">
    <w:name w:val="toc 2"/>
    <w:basedOn w:val="Normal"/>
    <w:next w:val="Normal"/>
    <w:autoRedefine/>
    <w:uiPriority w:val="39"/>
    <w:unhideWhenUsed/>
    <w:rsid w:val="00171FAA"/>
    <w:pPr>
      <w:widowControl w:val="0"/>
      <w:suppressAutoHyphens/>
      <w:spacing w:after="100"/>
      <w:ind w:left="240"/>
      <w:jc w:val="left"/>
    </w:pPr>
    <w:rPr>
      <w:rFonts w:ascii="Liberation Serif" w:eastAsia="AR PL UMing HK" w:hAnsi="Liberation Serif" w:cs="Mangal"/>
      <w:kern w:val="2"/>
      <w:szCs w:val="21"/>
      <w:lang w:eastAsia="zh-CN" w:bidi="hi-IN"/>
    </w:rPr>
  </w:style>
  <w:style w:type="paragraph" w:styleId="TOC3">
    <w:name w:val="toc 3"/>
    <w:basedOn w:val="Normal"/>
    <w:next w:val="Normal"/>
    <w:autoRedefine/>
    <w:uiPriority w:val="39"/>
    <w:unhideWhenUsed/>
    <w:rsid w:val="00171FAA"/>
    <w:pPr>
      <w:widowControl w:val="0"/>
      <w:suppressAutoHyphens/>
      <w:spacing w:after="100"/>
      <w:ind w:left="480"/>
      <w:jc w:val="left"/>
    </w:pPr>
    <w:rPr>
      <w:rFonts w:ascii="Liberation Serif" w:eastAsia="AR PL UMing HK" w:hAnsi="Liberation Serif" w:cs="Mangal"/>
      <w:kern w:val="2"/>
      <w:szCs w:val="21"/>
      <w:lang w:eastAsia="zh-CN" w:bidi="hi-IN"/>
    </w:rPr>
  </w:style>
  <w:style w:type="character" w:customStyle="1" w:styleId="HeaderChar">
    <w:name w:val="Header Char"/>
    <w:basedOn w:val="DefaultParagraphFont"/>
    <w:link w:val="Header"/>
    <w:rsid w:val="00171FAA"/>
    <w:rPr>
      <w:rFonts w:ascii="Tahoma" w:hAnsi="Tahoma"/>
      <w:b/>
      <w:szCs w:val="24"/>
      <w:shd w:val="clear" w:color="auto" w:fill="E0E0E0"/>
      <w:lang w:val="es-ES" w:eastAsia="es-ES"/>
    </w:rPr>
  </w:style>
  <w:style w:type="character" w:customStyle="1" w:styleId="FooterChar">
    <w:name w:val="Footer Char"/>
    <w:basedOn w:val="DefaultParagraphFont"/>
    <w:link w:val="Footer"/>
    <w:uiPriority w:val="99"/>
    <w:rsid w:val="00171FAA"/>
    <w:rPr>
      <w:rFonts w:ascii="Book Antiqua" w:hAnsi="Book Antiqua"/>
      <w:szCs w:val="24"/>
      <w:lang w:val="es-ES" w:eastAsia="es-ES"/>
    </w:rPr>
  </w:style>
  <w:style w:type="character" w:customStyle="1" w:styleId="BodyTextChar">
    <w:name w:val="Body Text Char"/>
    <w:basedOn w:val="DefaultParagraphFont"/>
    <w:link w:val="BodyText"/>
    <w:rsid w:val="00171FAA"/>
    <w:rPr>
      <w:sz w:val="22"/>
      <w:lang w:eastAsia="es-ES"/>
    </w:rPr>
  </w:style>
  <w:style w:type="paragraph" w:styleId="BodyText2">
    <w:name w:val="Body Text 2"/>
    <w:basedOn w:val="Normal"/>
    <w:link w:val="BodyText2Char"/>
    <w:unhideWhenUsed/>
    <w:rsid w:val="00171FAA"/>
    <w:pPr>
      <w:widowControl w:val="0"/>
      <w:suppressAutoHyphens/>
      <w:jc w:val="left"/>
    </w:pPr>
    <w:rPr>
      <w:b/>
      <w:bCs/>
      <w:sz w:val="16"/>
      <w:szCs w:val="20"/>
    </w:rPr>
  </w:style>
  <w:style w:type="character" w:customStyle="1" w:styleId="BodyText2Char">
    <w:name w:val="Body Text 2 Char"/>
    <w:basedOn w:val="DefaultParagraphFont"/>
    <w:link w:val="BodyText2"/>
    <w:rsid w:val="00171FAA"/>
    <w:rPr>
      <w:rFonts w:ascii="Book Antiqua" w:hAnsi="Book Antiqua"/>
      <w:b/>
      <w:bCs/>
      <w:sz w:val="16"/>
      <w:lang w:val="es-ES" w:eastAsia="es-ES"/>
    </w:rPr>
  </w:style>
  <w:style w:type="paragraph" w:styleId="BodyTextIndent2">
    <w:name w:val="Body Text Indent 2"/>
    <w:basedOn w:val="Normal"/>
    <w:link w:val="BodyTextIndent2Char"/>
    <w:unhideWhenUsed/>
    <w:rsid w:val="00171FAA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171FAA"/>
    <w:rPr>
      <w:rFonts w:ascii="Book Antiqua" w:hAnsi="Book Antiqua"/>
      <w:szCs w:val="24"/>
      <w:lang w:val="es-ES" w:eastAsia="es-ES"/>
    </w:rPr>
  </w:style>
  <w:style w:type="paragraph" w:styleId="BodyTextIndent3">
    <w:name w:val="Body Text Indent 3"/>
    <w:basedOn w:val="Normal"/>
    <w:link w:val="BodyTextIndent3Char"/>
    <w:unhideWhenUsed/>
    <w:rsid w:val="00171FAA"/>
    <w:pPr>
      <w:widowControl w:val="0"/>
      <w:suppressAutoHyphens/>
      <w:ind w:left="2880"/>
      <w:jc w:val="left"/>
    </w:pPr>
    <w:rPr>
      <w:b/>
      <w:bCs/>
      <w:color w:val="000000"/>
      <w:szCs w:val="20"/>
      <w:lang w:val="es-SV"/>
    </w:rPr>
  </w:style>
  <w:style w:type="character" w:customStyle="1" w:styleId="BodyTextIndent3Char">
    <w:name w:val="Body Text Indent 3 Char"/>
    <w:basedOn w:val="DefaultParagraphFont"/>
    <w:link w:val="BodyTextIndent3"/>
    <w:rsid w:val="00171FAA"/>
    <w:rPr>
      <w:b/>
      <w:bCs/>
      <w:color w:val="000000"/>
      <w:lang w:eastAsia="es-ES"/>
    </w:rPr>
  </w:style>
  <w:style w:type="paragraph" w:styleId="DocumentMap">
    <w:name w:val="Document Map"/>
    <w:basedOn w:val="Normal"/>
    <w:link w:val="DocumentMapChar"/>
    <w:unhideWhenUsed/>
    <w:rsid w:val="00171FAA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171FAA"/>
    <w:rPr>
      <w:rFonts w:ascii="Tahoma" w:hAnsi="Tahoma" w:cs="Tahoma"/>
      <w:sz w:val="16"/>
      <w:szCs w:val="16"/>
      <w:lang w:val="es-ES" w:eastAsia="es-ES"/>
    </w:rPr>
  </w:style>
  <w:style w:type="paragraph" w:styleId="ListParagraph">
    <w:name w:val="List Paragraph"/>
    <w:basedOn w:val="Normal"/>
    <w:uiPriority w:val="34"/>
    <w:qFormat/>
    <w:rsid w:val="00171FAA"/>
    <w:pPr>
      <w:ind w:left="708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1FAA"/>
    <w:pPr>
      <w:keepLines/>
      <w:spacing w:before="240" w:line="256" w:lineRule="auto"/>
      <w:jc w:val="left"/>
      <w:outlineLvl w:val="9"/>
    </w:pPr>
    <w:rPr>
      <w:rFonts w:ascii="Calibri Light" w:hAnsi="Calibri Light" w:cs="Times New Roman"/>
      <w:b w:val="0"/>
      <w:bCs w:val="0"/>
      <w:color w:val="2E74B5"/>
      <w:sz w:val="32"/>
      <w:szCs w:val="32"/>
      <w:lang w:val="es-SV" w:eastAsia="es-SV"/>
    </w:rPr>
  </w:style>
  <w:style w:type="paragraph" w:customStyle="1" w:styleId="H1">
    <w:name w:val="H1"/>
    <w:basedOn w:val="Normal"/>
    <w:next w:val="Normal"/>
    <w:rsid w:val="00171FAA"/>
    <w:pPr>
      <w:keepNext/>
      <w:snapToGrid w:val="0"/>
      <w:spacing w:before="100" w:after="100"/>
      <w:jc w:val="left"/>
      <w:outlineLvl w:val="1"/>
    </w:pPr>
    <w:rPr>
      <w:b/>
      <w:kern w:val="36"/>
      <w:sz w:val="48"/>
      <w:szCs w:val="20"/>
      <w:lang w:val="es-SV"/>
    </w:rPr>
  </w:style>
  <w:style w:type="paragraph" w:customStyle="1" w:styleId="CustomIndice">
    <w:name w:val="CustomIndice"/>
    <w:basedOn w:val="Heading2"/>
    <w:qFormat/>
    <w:rsid w:val="00171FAA"/>
    <w:pPr>
      <w:keepLines/>
      <w:spacing w:before="40"/>
      <w:jc w:val="center"/>
    </w:pPr>
    <w:rPr>
      <w:rFonts w:cs="Times New Roman"/>
      <w:bCs w:val="0"/>
      <w:iCs w:val="0"/>
      <w:color w:val="000000"/>
      <w:szCs w:val="23"/>
      <w:lang w:val="es-ES_tradnl"/>
    </w:rPr>
  </w:style>
  <w:style w:type="character" w:styleId="IntenseReference">
    <w:name w:val="Intense Reference"/>
    <w:uiPriority w:val="32"/>
    <w:qFormat/>
    <w:rsid w:val="00171FAA"/>
    <w:rPr>
      <w:b/>
      <w:bCs/>
      <w:smallCaps/>
      <w:color w:val="5B9BD5"/>
      <w:spacing w:val="5"/>
    </w:rPr>
  </w:style>
  <w:style w:type="character" w:customStyle="1" w:styleId="html1">
    <w:name w:val="html1"/>
    <w:rsid w:val="00171FAA"/>
    <w:rPr>
      <w:color w:val="000000"/>
    </w:rPr>
  </w:style>
  <w:style w:type="character" w:customStyle="1" w:styleId="apple-style-span">
    <w:name w:val="apple-style-span"/>
    <w:rsid w:val="00171FAA"/>
  </w:style>
  <w:style w:type="character" w:customStyle="1" w:styleId="type">
    <w:name w:val="type"/>
    <w:rsid w:val="00171FAA"/>
  </w:style>
  <w:style w:type="character" w:customStyle="1" w:styleId="methodname">
    <w:name w:val="methodname"/>
    <w:rsid w:val="00171FAA"/>
  </w:style>
  <w:style w:type="character" w:customStyle="1" w:styleId="methodparam">
    <w:name w:val="methodparam"/>
    <w:rsid w:val="00171FAA"/>
  </w:style>
  <w:style w:type="character" w:customStyle="1" w:styleId="initializer">
    <w:name w:val="initializer"/>
    <w:rsid w:val="00171FAA"/>
  </w:style>
  <w:style w:type="character" w:customStyle="1" w:styleId="st">
    <w:name w:val="st"/>
    <w:rsid w:val="00171FAA"/>
  </w:style>
  <w:style w:type="character" w:customStyle="1" w:styleId="hljs-function">
    <w:name w:val="hljs-function"/>
    <w:basedOn w:val="DefaultParagraphFont"/>
    <w:rsid w:val="00171FAA"/>
  </w:style>
  <w:style w:type="character" w:customStyle="1" w:styleId="hljs-keyword">
    <w:name w:val="hljs-keyword"/>
    <w:basedOn w:val="DefaultParagraphFont"/>
    <w:rsid w:val="00171FAA"/>
  </w:style>
  <w:style w:type="character" w:customStyle="1" w:styleId="hljs-variable">
    <w:name w:val="hljs-variable"/>
    <w:basedOn w:val="DefaultParagraphFont"/>
    <w:rsid w:val="00171FAA"/>
  </w:style>
  <w:style w:type="character" w:customStyle="1" w:styleId="hljs-string">
    <w:name w:val="hljs-string"/>
    <w:basedOn w:val="DefaultParagraphFont"/>
    <w:rsid w:val="00171FAA"/>
  </w:style>
  <w:style w:type="table" w:styleId="TableClassic3">
    <w:name w:val="Table Classic 3"/>
    <w:basedOn w:val="TableNormal"/>
    <w:semiHidden/>
    <w:unhideWhenUsed/>
    <w:rsid w:val="00171FAA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unhideWhenUsed/>
    <w:rsid w:val="00171FAA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unhideWhenUsed/>
    <w:rsid w:val="00171FAA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171FAA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171FAA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customStyle="1" w:styleId="Tablaconcuadrcula1">
    <w:name w:val="Tabla con cuadrícula1"/>
    <w:basedOn w:val="TableNormal"/>
    <w:rsid w:val="00171FAA"/>
    <w:rPr>
      <w:rFonts w:ascii="Book Antiqua" w:hAnsi="Book Antiqua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2">
    <w:name w:val="Tabla con cuadrícula2"/>
    <w:basedOn w:val="TableNormal"/>
    <w:rsid w:val="00171FAA"/>
    <w:rPr>
      <w:rFonts w:ascii="Book Antiqua" w:hAnsi="Book Antiqua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3">
    <w:name w:val="Tabla con cuadrícula3"/>
    <w:basedOn w:val="TableNormal"/>
    <w:rsid w:val="00171FAA"/>
    <w:rPr>
      <w:rFonts w:ascii="Book Antiqua" w:hAnsi="Book Antiqua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4">
    <w:name w:val="Tabla con cuadrícula4"/>
    <w:basedOn w:val="TableNormal"/>
    <w:rsid w:val="00171FAA"/>
    <w:rPr>
      <w:rFonts w:ascii="Book Antiqua" w:hAnsi="Book Antiqua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5">
    <w:name w:val="Tabla con cuadrícula5"/>
    <w:basedOn w:val="TableNormal"/>
    <w:rsid w:val="00171FAA"/>
    <w:rPr>
      <w:rFonts w:ascii="Book Antiqua" w:hAnsi="Book Antiqua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web31">
    <w:name w:val="Tabla web 31"/>
    <w:basedOn w:val="TableNormal"/>
    <w:rsid w:val="00171FA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concuadrcula6">
    <w:name w:val="Tabla con cuadrícula6"/>
    <w:basedOn w:val="TableNormal"/>
    <w:rsid w:val="00171FAA"/>
    <w:rPr>
      <w:rFonts w:ascii="Book Antiqua" w:hAnsi="Book Antiqua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web32">
    <w:name w:val="Tabla web 32"/>
    <w:basedOn w:val="TableNormal"/>
    <w:rsid w:val="00171FA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concuadrcula7">
    <w:name w:val="Tabla con cuadrícula7"/>
    <w:basedOn w:val="TableNormal"/>
    <w:rsid w:val="00171FAA"/>
    <w:rPr>
      <w:rFonts w:ascii="Book Antiqua" w:hAnsi="Book Antiqua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concuadrcula8">
    <w:name w:val="Tabla con cuadrícula8"/>
    <w:basedOn w:val="TableNormal"/>
    <w:rsid w:val="00171FAA"/>
    <w:rPr>
      <w:rFonts w:ascii="Book Antiqua" w:hAnsi="Book Antiqua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web33">
    <w:name w:val="Tabla web 33"/>
    <w:basedOn w:val="TableNormal"/>
    <w:rsid w:val="00171FA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concuadrcula9">
    <w:name w:val="Tabla con cuadrícula9"/>
    <w:basedOn w:val="TableNormal"/>
    <w:rsid w:val="00171FAA"/>
    <w:rPr>
      <w:rFonts w:ascii="Book Antiqua" w:hAnsi="Book Antiqua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web34">
    <w:name w:val="Tabla web 34"/>
    <w:basedOn w:val="TableNormal"/>
    <w:rsid w:val="00171FA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concuadrcula10">
    <w:name w:val="Tabla con cuadrícula10"/>
    <w:basedOn w:val="TableNormal"/>
    <w:rsid w:val="00171FAA"/>
    <w:rPr>
      <w:rFonts w:ascii="Book Antiqua" w:hAnsi="Book Antiqua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web35">
    <w:name w:val="Tabla web 35"/>
    <w:basedOn w:val="TableNormal"/>
    <w:rsid w:val="00171FA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clsica31">
    <w:name w:val="Tabla clásica 31"/>
    <w:basedOn w:val="TableNormal"/>
    <w:rsid w:val="00171FAA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concuadrcula11">
    <w:name w:val="Tabla con cuadrícula11"/>
    <w:basedOn w:val="TableNormal"/>
    <w:rsid w:val="00171FAA"/>
    <w:rPr>
      <w:rFonts w:ascii="Book Antiqua" w:hAnsi="Book Antiqua"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web36">
    <w:name w:val="Tabla web 36"/>
    <w:basedOn w:val="TableNormal"/>
    <w:rsid w:val="00171FAA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aclsica32">
    <w:name w:val="Tabla clásica 32"/>
    <w:basedOn w:val="TableNormal"/>
    <w:rsid w:val="00171FAA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CodigoPHP">
    <w:name w:val="CodigoPHP"/>
    <w:basedOn w:val="Normal"/>
    <w:link w:val="CodigoPHPCar"/>
    <w:qFormat/>
    <w:rsid w:val="003051D7"/>
    <w:pPr>
      <w:suppressAutoHyphens/>
      <w:spacing w:after="0"/>
    </w:pPr>
    <w:rPr>
      <w:rFonts w:ascii="Consolas" w:eastAsia="Courier New" w:hAnsi="Consolas" w:cs="Courier New"/>
      <w:kern w:val="2"/>
      <w:sz w:val="21"/>
      <w:szCs w:val="20"/>
      <w:lang w:eastAsia="zh-CN" w:bidi="hi-IN"/>
    </w:rPr>
  </w:style>
  <w:style w:type="character" w:customStyle="1" w:styleId="CodigoPHPCar">
    <w:name w:val="CodigoPHP Car"/>
    <w:basedOn w:val="DefaultParagraphFont"/>
    <w:link w:val="CodigoPHP"/>
    <w:rsid w:val="003051D7"/>
    <w:rPr>
      <w:rFonts w:ascii="Consolas" w:eastAsia="Courier New" w:hAnsi="Consolas" w:cs="Courier New"/>
      <w:kern w:val="2"/>
      <w:sz w:val="21"/>
      <w:lang w:val="es-ES" w:eastAsia="zh-CN" w:bidi="hi-IN"/>
    </w:rPr>
  </w:style>
  <w:style w:type="table" w:styleId="GridTable4-Accent1">
    <w:name w:val="Grid Table 4 Accent 1"/>
    <w:basedOn w:val="TableNormal"/>
    <w:uiPriority w:val="49"/>
    <w:rsid w:val="000B6A66"/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ListTable7Colorful-Accent1">
    <w:name w:val="List Table 7 Colorful Accent 1"/>
    <w:basedOn w:val="TableNormal"/>
    <w:uiPriority w:val="52"/>
    <w:rsid w:val="006C16AF"/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8756A9"/>
    <w:tblPr>
      <w:tblStyleRowBandSize w:val="1"/>
      <w:tblStyleColBandSize w:val="1"/>
      <w:tblBorders>
        <w:top w:val="single" w:sz="4" w:space="0" w:color="A02B93" w:themeColor="accent5"/>
        <w:left w:val="single" w:sz="4" w:space="0" w:color="A02B93" w:themeColor="accent5"/>
        <w:bottom w:val="single" w:sz="4" w:space="0" w:color="A02B93" w:themeColor="accent5"/>
        <w:right w:val="single" w:sz="4" w:space="0" w:color="A02B93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02B93" w:themeColor="accent5"/>
          <w:right w:val="single" w:sz="4" w:space="0" w:color="A02B93" w:themeColor="accent5"/>
        </w:tcBorders>
      </w:tcPr>
    </w:tblStylePr>
    <w:tblStylePr w:type="band1Horz">
      <w:tblPr/>
      <w:tcPr>
        <w:tcBorders>
          <w:top w:val="single" w:sz="4" w:space="0" w:color="A02B93" w:themeColor="accent5"/>
          <w:bottom w:val="single" w:sz="4" w:space="0" w:color="A02B93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02B93" w:themeColor="accent5"/>
          <w:left w:val="nil"/>
        </w:tcBorders>
      </w:tcPr>
    </w:tblStylePr>
    <w:tblStylePr w:type="swCell">
      <w:tblPr/>
      <w:tcPr>
        <w:tcBorders>
          <w:top w:val="double" w:sz="4" w:space="0" w:color="A02B93" w:themeColor="accent5"/>
          <w:right w:val="nil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714A"/>
    <w:pPr>
      <w:pBdr>
        <w:top w:val="single" w:sz="4" w:space="10" w:color="156082" w:themeColor="accent1"/>
        <w:bottom w:val="single" w:sz="4" w:space="10" w:color="156082" w:themeColor="accent1"/>
      </w:pBdr>
      <w:spacing w:before="360" w:after="360"/>
      <w:ind w:left="864" w:right="864"/>
      <w:jc w:val="center"/>
    </w:pPr>
    <w:rPr>
      <w:i/>
      <w:iCs/>
      <w:color w:val="0E2841" w:themeColor="tex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14A"/>
    <w:rPr>
      <w:i/>
      <w:iCs/>
      <w:color w:val="0E2841" w:themeColor="text2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32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9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2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5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0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79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3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05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9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0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6387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08221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15359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47138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3757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2638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44216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81206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194110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18244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41490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7564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0787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59492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063205">
          <w:marLeft w:val="1051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9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4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suario\Datos%20de%20programa\Microsoft\Plantillas\UDB\Gu&#237;as%20de%20pr&#225;ctica%20FET.dot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Damask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817B6C-9D6B-4F9B-B974-D35BFE8C7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Guías de práctica FET</Template>
  <TotalTime>536</TotalTime>
  <Pages>14</Pages>
  <Words>1476</Words>
  <Characters>8416</Characters>
  <Application>Microsoft Office Word</Application>
  <DocSecurity>0</DocSecurity>
  <Lines>70</Lines>
  <Paragraphs>19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DSS404: Guia No. 5: Programacion Orientada a Objetos y Expresiones regulares</vt:lpstr>
      <vt:lpstr>[País]</vt:lpstr>
    </vt:vector>
  </TitlesOfParts>
  <Company>Tecnologico</Company>
  <LinksUpToDate>false</LinksUpToDate>
  <CharactersWithSpaces>9873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DSS404: Guia No. 5: Programacion Orientada a Objetos y Expresiones regulares</dc:title>
  <dc:subject>[Editorial]</dc:subject>
  <dc:creator>[Nombre(s) de autor(es)]</dc:creator>
  <cp:keywords/>
  <dc:description/>
  <cp:lastModifiedBy>Cesar Lara</cp:lastModifiedBy>
  <cp:revision>102</cp:revision>
  <cp:lastPrinted>2025-02-25T01:24:00Z</cp:lastPrinted>
  <dcterms:created xsi:type="dcterms:W3CDTF">2025-02-24T16:51:00Z</dcterms:created>
  <dcterms:modified xsi:type="dcterms:W3CDTF">2025-09-22T02:06:00Z</dcterms:modified>
</cp:coreProperties>
</file>